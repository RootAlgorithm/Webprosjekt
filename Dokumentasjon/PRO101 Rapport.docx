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2408992"/>
        <w:docPartObj>
          <w:docPartGallery w:val="Cover Pages"/>
          <w:docPartUnique/>
        </w:docPartObj>
      </w:sdtPr>
      <w:sdtContent>
        <w:bookmarkStart w:id="0" w:name="_GoBack" w:displacedByCustomXml="prev"/>
        <w:bookmarkEnd w:id="0" w:displacedByCustomXml="prev"/>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785"/>
            <w:gridCol w:w="8022"/>
          </w:tblGrid>
          <w:tr w:rsidR="00A11116" w14:paraId="0E45B8D3" w14:textId="77777777" w:rsidTr="00CA1BE8">
            <w:trPr>
              <w:trHeight w:val="3960"/>
              <w:jc w:val="center"/>
            </w:trPr>
            <w:tc>
              <w:tcPr>
                <w:tcW w:w="1093" w:type="pct"/>
                <w:tcBorders>
                  <w:top w:val="nil"/>
                  <w:left w:val="nil"/>
                  <w:bottom w:val="nil"/>
                  <w:right w:val="nil"/>
                </w:tcBorders>
                <w:shd w:val="clear" w:color="auto" w:fill="auto"/>
              </w:tcPr>
              <w:p w14:paraId="2485FC75" w14:textId="77777777" w:rsidR="00A11116" w:rsidRDefault="00A11116">
                <w:pPr>
                  <w:pStyle w:val="Ingenmellomrom"/>
                </w:pPr>
              </w:p>
            </w:tc>
            <w:tc>
              <w:tcPr>
                <w:tcW w:w="3907" w:type="pct"/>
                <w:tcBorders>
                  <w:top w:val="nil"/>
                  <w:left w:val="nil"/>
                  <w:bottom w:val="nil"/>
                  <w:right w:val="nil"/>
                </w:tcBorders>
                <w:shd w:val="clear" w:color="auto" w:fill="auto"/>
                <w:tcMar>
                  <w:left w:w="115" w:type="dxa"/>
                  <w:bottom w:w="115" w:type="dxa"/>
                </w:tcMar>
                <w:vAlign w:val="bottom"/>
              </w:tcPr>
              <w:p w14:paraId="4332C894" w14:textId="2FFF1597" w:rsidR="00A11116" w:rsidRPr="00153D45" w:rsidRDefault="00F530ED">
                <w:pPr>
                  <w:pStyle w:val="Ingenmellomrom"/>
                  <w:rPr>
                    <w:rFonts w:asciiTheme="majorHAnsi" w:eastAsiaTheme="majorEastAsia" w:hAnsiTheme="majorHAnsi" w:cstheme="majorBidi"/>
                    <w:color w:val="775F55" w:themeColor="text2"/>
                    <w:sz w:val="96"/>
                    <w:szCs w:val="96"/>
                  </w:rPr>
                </w:pPr>
                <w:sdt>
                  <w:sdtPr>
                    <w:rPr>
                      <w:rFonts w:asciiTheme="majorHAnsi" w:eastAsiaTheme="majorEastAsia" w:hAnsiTheme="majorHAnsi" w:cstheme="majorBidi"/>
                      <w:caps/>
                      <w:color w:val="775F55" w:themeColor="text2"/>
                      <w:sz w:val="96"/>
                      <w:szCs w:val="96"/>
                    </w:rPr>
                    <w:alias w:val="Tittel"/>
                    <w:id w:val="541102321"/>
                    <w:placeholder>
                      <w:docPart w:val="1DEE3576F4494BDB8581DB05A72A48F1"/>
                    </w:placeholder>
                    <w:dataBinding w:prefixMappings="xmlns:ns0='http://schemas.openxmlformats.org/package/2006/metadata/core-properties' xmlns:ns1='http://purl.org/dc/elements/1.1/'" w:xpath="/ns0:coreProperties[1]/ns1:title[1]" w:storeItemID="{6C3C8BC8-F283-45AE-878A-BAB7291924A1}"/>
                    <w:text/>
                  </w:sdtPr>
                  <w:sdtContent>
                    <w:r w:rsidR="00CA1BE8" w:rsidRPr="00153D45">
                      <w:rPr>
                        <w:rFonts w:asciiTheme="majorHAnsi" w:eastAsiaTheme="majorEastAsia" w:hAnsiTheme="majorHAnsi" w:cstheme="majorBidi"/>
                        <w:caps/>
                        <w:color w:val="775F55" w:themeColor="text2"/>
                        <w:sz w:val="96"/>
                        <w:szCs w:val="96"/>
                      </w:rPr>
                      <w:t>PRO101 Rapport</w:t>
                    </w:r>
                  </w:sdtContent>
                </w:sdt>
              </w:p>
            </w:tc>
          </w:tr>
          <w:tr w:rsidR="00A11116" w14:paraId="25264A92" w14:textId="77777777" w:rsidTr="00CA1BE8">
            <w:trPr>
              <w:jc w:val="center"/>
            </w:trPr>
            <w:tc>
              <w:tcPr>
                <w:tcW w:w="1093" w:type="pct"/>
                <w:tcBorders>
                  <w:top w:val="nil"/>
                  <w:left w:val="nil"/>
                  <w:bottom w:val="nil"/>
                  <w:right w:val="nil"/>
                </w:tcBorders>
                <w:shd w:val="clear" w:color="auto" w:fill="auto"/>
              </w:tcPr>
              <w:p w14:paraId="23D02F13" w14:textId="77777777" w:rsidR="00A11116" w:rsidRDefault="00A11116">
                <w:pPr>
                  <w:pStyle w:val="Ingenmellomrom"/>
                  <w:rPr>
                    <w:color w:val="EBDDC3" w:themeColor="background2"/>
                  </w:rPr>
                </w:pPr>
              </w:p>
            </w:tc>
            <w:tc>
              <w:tcPr>
                <w:tcW w:w="3907" w:type="pct"/>
                <w:tcBorders>
                  <w:top w:val="nil"/>
                  <w:left w:val="nil"/>
                  <w:bottom w:val="nil"/>
                  <w:right w:val="nil"/>
                </w:tcBorders>
                <w:shd w:val="clear" w:color="auto" w:fill="auto"/>
                <w:tcMar>
                  <w:left w:w="72" w:type="dxa"/>
                  <w:bottom w:w="216" w:type="dxa"/>
                  <w:right w:w="0" w:type="dxa"/>
                </w:tcMar>
                <w:vAlign w:val="bottom"/>
              </w:tcPr>
              <w:p w14:paraId="04AABD21" w14:textId="04D0CF27" w:rsidR="00A11116" w:rsidRDefault="00F530ED">
                <w:r>
                  <w:rPr>
                    <w:noProof/>
                  </w:rPr>
                  <w:drawing>
                    <wp:inline distT="0" distB="0" distL="0" distR="0" wp14:anchorId="59A7B98C" wp14:editId="59FD2CDA">
                      <wp:extent cx="5047657" cy="3365015"/>
                      <wp:effectExtent l="0" t="0" r="635" b="6985"/>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101 Prototype V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6733" cy="3377732"/>
                              </a:xfrm>
                              <a:prstGeom prst="rect">
                                <a:avLst/>
                              </a:prstGeom>
                            </pic:spPr>
                          </pic:pic>
                        </a:graphicData>
                      </a:graphic>
                    </wp:inline>
                  </w:drawing>
                </w:r>
              </w:p>
            </w:tc>
          </w:tr>
          <w:tr w:rsidR="00A11116" w14:paraId="11CE7162" w14:textId="77777777" w:rsidTr="00CA1BE8">
            <w:trPr>
              <w:trHeight w:val="864"/>
              <w:jc w:val="center"/>
            </w:trPr>
            <w:tc>
              <w:tcPr>
                <w:tcW w:w="1093" w:type="pct"/>
                <w:tcBorders>
                  <w:top w:val="nil"/>
                  <w:left w:val="nil"/>
                  <w:bottom w:val="nil"/>
                </w:tcBorders>
                <w:shd w:val="clear" w:color="auto" w:fill="DD8047" w:themeFill="accent2"/>
                <w:vAlign w:val="center"/>
              </w:tcPr>
              <w:p w14:paraId="490783A1" w14:textId="731B84F6" w:rsidR="00A11116" w:rsidRDefault="00F530ED">
                <w:pPr>
                  <w:pStyle w:val="Ingenmellomrom"/>
                  <w:jc w:val="center"/>
                  <w:rPr>
                    <w:color w:val="FFFFFF" w:themeColor="background1"/>
                    <w:sz w:val="32"/>
                    <w:szCs w:val="32"/>
                  </w:rPr>
                </w:pPr>
                <w:sdt>
                  <w:sdtPr>
                    <w:rPr>
                      <w:color w:val="FFFFFF" w:themeColor="background1"/>
                      <w:sz w:val="32"/>
                      <w:szCs w:val="32"/>
                    </w:rPr>
                    <w:alias w:val="Dato"/>
                    <w:id w:val="541102334"/>
                    <w:dataBinding w:prefixMappings="xmlns:ns0='http://schemas.microsoft.com/office/2006/coverPageProps'" w:xpath="/ns0:CoverPageProperties[1]/ns0:PublishDate[1]" w:storeItemID="{55AF091B-3C7A-41E3-B477-F2FDAA23CFDA}"/>
                    <w:date w:fullDate="2017-05-28T00:00:00Z">
                      <w:dateFormat w:val="dd.MM.yyyy"/>
                      <w:lid w:val="nb-NO"/>
                      <w:storeMappedDataAs w:val="dateTime"/>
                      <w:calendar w:val="gregorian"/>
                    </w:date>
                  </w:sdtPr>
                  <w:sdtContent>
                    <w:r>
                      <w:rPr>
                        <w:color w:val="FFFFFF" w:themeColor="background1"/>
                        <w:sz w:val="32"/>
                        <w:szCs w:val="32"/>
                      </w:rPr>
                      <w:t>28</w:t>
                    </w:r>
                    <w:r w:rsidR="00790A5F">
                      <w:rPr>
                        <w:color w:val="FFFFFF" w:themeColor="background1"/>
                        <w:sz w:val="32"/>
                        <w:szCs w:val="32"/>
                      </w:rPr>
                      <w:t>.05.2017</w:t>
                    </w:r>
                  </w:sdtContent>
                </w:sdt>
              </w:p>
            </w:tc>
            <w:tc>
              <w:tcPr>
                <w:tcW w:w="3907" w:type="pct"/>
                <w:tcBorders>
                  <w:top w:val="nil"/>
                  <w:bottom w:val="nil"/>
                  <w:right w:val="nil"/>
                </w:tcBorders>
                <w:shd w:val="clear" w:color="auto" w:fill="94B6D2" w:themeFill="accent1"/>
                <w:tcMar>
                  <w:left w:w="216" w:type="dxa"/>
                </w:tcMar>
                <w:vAlign w:val="center"/>
              </w:tcPr>
              <w:p w14:paraId="405180FE" w14:textId="5C4382DF" w:rsidR="00A11116" w:rsidRDefault="00F530ED">
                <w:pPr>
                  <w:pStyle w:val="Ingenmellomrom"/>
                  <w:rPr>
                    <w:color w:val="FFFFFF" w:themeColor="background1"/>
                    <w:sz w:val="40"/>
                    <w:szCs w:val="40"/>
                  </w:rPr>
                </w:pPr>
                <w:sdt>
                  <w:sdtPr>
                    <w:rPr>
                      <w:color w:val="FFFFFF" w:themeColor="background1"/>
                      <w:sz w:val="40"/>
                      <w:szCs w:val="40"/>
                    </w:rPr>
                    <w:alias w:val="Undertittel"/>
                    <w:id w:val="541102329"/>
                    <w:dataBinding w:prefixMappings="xmlns:ns0='http://schemas.openxmlformats.org/package/2006/metadata/core-properties' xmlns:ns1='http://purl.org/dc/elements/1.1/'" w:xpath="/ns0:coreProperties[1]/ns1:subject[1]" w:storeItemID="{6C3C8BC8-F283-45AE-878A-BAB7291924A1}"/>
                    <w:text/>
                  </w:sdtPr>
                  <w:sdtContent>
                    <w:r w:rsidR="003934D7">
                      <w:rPr>
                        <w:color w:val="FFFFFF" w:themeColor="background1"/>
                        <w:sz w:val="40"/>
                        <w:szCs w:val="40"/>
                      </w:rPr>
                      <w:t>Gruppe 24</w:t>
                    </w:r>
                  </w:sdtContent>
                </w:sdt>
              </w:p>
            </w:tc>
          </w:tr>
        </w:tbl>
        <w:p w14:paraId="37E07FAA" w14:textId="77777777" w:rsidR="00CA1BE8" w:rsidRDefault="00CA1BE8">
          <w:r>
            <w:br w:type="page"/>
          </w:r>
        </w:p>
        <w:sdt>
          <w:sdtPr>
            <w:rPr>
              <w:rFonts w:asciiTheme="minorHAnsi" w:eastAsiaTheme="minorHAnsi" w:hAnsiTheme="minorHAnsi" w:cs="Times New Roman"/>
              <w:color w:val="auto"/>
              <w:kern w:val="24"/>
              <w:sz w:val="23"/>
              <w:szCs w:val="20"/>
              <w14:ligatures w14:val="standardContextual"/>
            </w:rPr>
            <w:id w:val="-207499360"/>
            <w:docPartObj>
              <w:docPartGallery w:val="Table of Contents"/>
              <w:docPartUnique/>
            </w:docPartObj>
          </w:sdtPr>
          <w:sdtEndPr>
            <w:rPr>
              <w:b/>
              <w:bCs/>
            </w:rPr>
          </w:sdtEndPr>
          <w:sdtContent>
            <w:p w14:paraId="3A8E660A" w14:textId="77777777" w:rsidR="00AF4D50" w:rsidRDefault="00AF4D50">
              <w:pPr>
                <w:pStyle w:val="Overskriftforinnholdsfortegnelse"/>
              </w:pPr>
              <w:r>
                <w:t>Innhold</w:t>
              </w:r>
            </w:p>
            <w:p w14:paraId="6E8C4EA5" w14:textId="35279016" w:rsidR="00F23FD9" w:rsidRDefault="00AF4D50">
              <w:pPr>
                <w:pStyle w:val="INNH1"/>
                <w:rPr>
                  <w:rFonts w:eastAsiaTheme="minorEastAsia" w:cstheme="minorBidi"/>
                  <w:b w:val="0"/>
                  <w:caps w:val="0"/>
                  <w:noProof/>
                  <w:color w:val="auto"/>
                  <w:kern w:val="0"/>
                  <w:sz w:val="22"/>
                  <w:szCs w:val="22"/>
                  <w14:ligatures w14:val="none"/>
                </w:rPr>
              </w:pPr>
              <w:r>
                <w:fldChar w:fldCharType="begin"/>
              </w:r>
              <w:r>
                <w:instrText xml:space="preserve"> TOC \o "1-3" \h \z \u </w:instrText>
              </w:r>
              <w:r>
                <w:fldChar w:fldCharType="separate"/>
              </w:r>
              <w:hyperlink w:anchor="_Toc483415847" w:history="1">
                <w:r w:rsidR="00F23FD9" w:rsidRPr="008E4333">
                  <w:rPr>
                    <w:rStyle w:val="Hyperkobling"/>
                    <w:noProof/>
                  </w:rPr>
                  <w:t>Om rapporten</w:t>
                </w:r>
                <w:r w:rsidR="00F23FD9">
                  <w:rPr>
                    <w:noProof/>
                    <w:webHidden/>
                  </w:rPr>
                  <w:tab/>
                </w:r>
                <w:r w:rsidR="00F23FD9">
                  <w:rPr>
                    <w:noProof/>
                    <w:webHidden/>
                  </w:rPr>
                  <w:fldChar w:fldCharType="begin"/>
                </w:r>
                <w:r w:rsidR="00F23FD9">
                  <w:rPr>
                    <w:noProof/>
                    <w:webHidden/>
                  </w:rPr>
                  <w:instrText xml:space="preserve"> PAGEREF _Toc483415847 \h </w:instrText>
                </w:r>
                <w:r w:rsidR="00F23FD9">
                  <w:rPr>
                    <w:noProof/>
                    <w:webHidden/>
                  </w:rPr>
                </w:r>
                <w:r w:rsidR="00F23FD9">
                  <w:rPr>
                    <w:noProof/>
                    <w:webHidden/>
                  </w:rPr>
                  <w:fldChar w:fldCharType="separate"/>
                </w:r>
                <w:r w:rsidR="00F23FD9">
                  <w:rPr>
                    <w:noProof/>
                    <w:webHidden/>
                  </w:rPr>
                  <w:t>2</w:t>
                </w:r>
                <w:r w:rsidR="00F23FD9">
                  <w:rPr>
                    <w:noProof/>
                    <w:webHidden/>
                  </w:rPr>
                  <w:fldChar w:fldCharType="end"/>
                </w:r>
              </w:hyperlink>
            </w:p>
            <w:p w14:paraId="17B21145" w14:textId="6645BD87" w:rsidR="00F23FD9" w:rsidRDefault="00F23FD9">
              <w:pPr>
                <w:pStyle w:val="INNH1"/>
                <w:rPr>
                  <w:rFonts w:eastAsiaTheme="minorEastAsia" w:cstheme="minorBidi"/>
                  <w:b w:val="0"/>
                  <w:caps w:val="0"/>
                  <w:noProof/>
                  <w:color w:val="auto"/>
                  <w:kern w:val="0"/>
                  <w:sz w:val="22"/>
                  <w:szCs w:val="22"/>
                  <w14:ligatures w14:val="none"/>
                </w:rPr>
              </w:pPr>
              <w:hyperlink w:anchor="_Toc483415848" w:history="1">
                <w:r w:rsidRPr="008E4333">
                  <w:rPr>
                    <w:rStyle w:val="Hyperkobling"/>
                    <w:noProof/>
                  </w:rPr>
                  <w:t>Innledning</w:t>
                </w:r>
                <w:r>
                  <w:rPr>
                    <w:noProof/>
                    <w:webHidden/>
                  </w:rPr>
                  <w:tab/>
                </w:r>
                <w:r>
                  <w:rPr>
                    <w:noProof/>
                    <w:webHidden/>
                  </w:rPr>
                  <w:fldChar w:fldCharType="begin"/>
                </w:r>
                <w:r>
                  <w:rPr>
                    <w:noProof/>
                    <w:webHidden/>
                  </w:rPr>
                  <w:instrText xml:space="preserve"> PAGEREF _Toc483415848 \h </w:instrText>
                </w:r>
                <w:r>
                  <w:rPr>
                    <w:noProof/>
                    <w:webHidden/>
                  </w:rPr>
                </w:r>
                <w:r>
                  <w:rPr>
                    <w:noProof/>
                    <w:webHidden/>
                  </w:rPr>
                  <w:fldChar w:fldCharType="separate"/>
                </w:r>
                <w:r>
                  <w:rPr>
                    <w:noProof/>
                    <w:webHidden/>
                  </w:rPr>
                  <w:t>3</w:t>
                </w:r>
                <w:r>
                  <w:rPr>
                    <w:noProof/>
                    <w:webHidden/>
                  </w:rPr>
                  <w:fldChar w:fldCharType="end"/>
                </w:r>
              </w:hyperlink>
            </w:p>
            <w:p w14:paraId="254D4B53" w14:textId="2E7D374D" w:rsidR="00F23FD9" w:rsidRDefault="00F23FD9">
              <w:pPr>
                <w:pStyle w:val="INNH1"/>
                <w:rPr>
                  <w:rFonts w:eastAsiaTheme="minorEastAsia" w:cstheme="minorBidi"/>
                  <w:b w:val="0"/>
                  <w:caps w:val="0"/>
                  <w:noProof/>
                  <w:color w:val="auto"/>
                  <w:kern w:val="0"/>
                  <w:sz w:val="22"/>
                  <w:szCs w:val="22"/>
                  <w14:ligatures w14:val="none"/>
                </w:rPr>
              </w:pPr>
              <w:hyperlink w:anchor="_Toc483415849" w:history="1">
                <w:r w:rsidRPr="008E4333">
                  <w:rPr>
                    <w:rStyle w:val="Hyperkobling"/>
                    <w:noProof/>
                  </w:rPr>
                  <w:t>Idè og konsept</w:t>
                </w:r>
                <w:r>
                  <w:rPr>
                    <w:noProof/>
                    <w:webHidden/>
                  </w:rPr>
                  <w:tab/>
                </w:r>
                <w:r>
                  <w:rPr>
                    <w:noProof/>
                    <w:webHidden/>
                  </w:rPr>
                  <w:fldChar w:fldCharType="begin"/>
                </w:r>
                <w:r>
                  <w:rPr>
                    <w:noProof/>
                    <w:webHidden/>
                  </w:rPr>
                  <w:instrText xml:space="preserve"> PAGEREF _Toc483415849 \h </w:instrText>
                </w:r>
                <w:r>
                  <w:rPr>
                    <w:noProof/>
                    <w:webHidden/>
                  </w:rPr>
                </w:r>
                <w:r>
                  <w:rPr>
                    <w:noProof/>
                    <w:webHidden/>
                  </w:rPr>
                  <w:fldChar w:fldCharType="separate"/>
                </w:r>
                <w:r>
                  <w:rPr>
                    <w:noProof/>
                    <w:webHidden/>
                  </w:rPr>
                  <w:t>4</w:t>
                </w:r>
                <w:r>
                  <w:rPr>
                    <w:noProof/>
                    <w:webHidden/>
                  </w:rPr>
                  <w:fldChar w:fldCharType="end"/>
                </w:r>
              </w:hyperlink>
            </w:p>
            <w:p w14:paraId="214F7F07" w14:textId="60974DD5" w:rsidR="00F23FD9" w:rsidRDefault="00F23FD9">
              <w:pPr>
                <w:pStyle w:val="INNH2"/>
                <w:rPr>
                  <w:rFonts w:eastAsiaTheme="minorEastAsia" w:cstheme="minorBidi"/>
                  <w:noProof/>
                  <w:kern w:val="0"/>
                  <w:sz w:val="22"/>
                  <w:szCs w:val="22"/>
                  <w14:ligatures w14:val="none"/>
                </w:rPr>
              </w:pPr>
              <w:hyperlink w:anchor="_Toc483415850" w:history="1">
                <w:r w:rsidRPr="008E4333">
                  <w:rPr>
                    <w:rStyle w:val="Hyperkobling"/>
                    <w:noProof/>
                  </w:rPr>
                  <w:t>Hvordan vi kom fram til ideen</w:t>
                </w:r>
                <w:r>
                  <w:rPr>
                    <w:noProof/>
                    <w:webHidden/>
                  </w:rPr>
                  <w:tab/>
                </w:r>
                <w:r>
                  <w:rPr>
                    <w:noProof/>
                    <w:webHidden/>
                  </w:rPr>
                  <w:fldChar w:fldCharType="begin"/>
                </w:r>
                <w:r>
                  <w:rPr>
                    <w:noProof/>
                    <w:webHidden/>
                  </w:rPr>
                  <w:instrText xml:space="preserve"> PAGEREF _Toc483415850 \h </w:instrText>
                </w:r>
                <w:r>
                  <w:rPr>
                    <w:noProof/>
                    <w:webHidden/>
                  </w:rPr>
                </w:r>
                <w:r>
                  <w:rPr>
                    <w:noProof/>
                    <w:webHidden/>
                  </w:rPr>
                  <w:fldChar w:fldCharType="separate"/>
                </w:r>
                <w:r>
                  <w:rPr>
                    <w:noProof/>
                    <w:webHidden/>
                  </w:rPr>
                  <w:t>4</w:t>
                </w:r>
                <w:r>
                  <w:rPr>
                    <w:noProof/>
                    <w:webHidden/>
                  </w:rPr>
                  <w:fldChar w:fldCharType="end"/>
                </w:r>
              </w:hyperlink>
            </w:p>
            <w:p w14:paraId="01C8FB26" w14:textId="6D663895" w:rsidR="00F23FD9" w:rsidRDefault="00F23FD9">
              <w:pPr>
                <w:pStyle w:val="INNH2"/>
                <w:rPr>
                  <w:rFonts w:eastAsiaTheme="minorEastAsia" w:cstheme="minorBidi"/>
                  <w:noProof/>
                  <w:kern w:val="0"/>
                  <w:sz w:val="22"/>
                  <w:szCs w:val="22"/>
                  <w14:ligatures w14:val="none"/>
                </w:rPr>
              </w:pPr>
              <w:hyperlink w:anchor="_Toc483415851" w:history="1">
                <w:r w:rsidRPr="008E4333">
                  <w:rPr>
                    <w:rStyle w:val="Hyperkobling"/>
                    <w:noProof/>
                  </w:rPr>
                  <w:t>Hva er ideen</w:t>
                </w:r>
                <w:r>
                  <w:rPr>
                    <w:noProof/>
                    <w:webHidden/>
                  </w:rPr>
                  <w:tab/>
                </w:r>
                <w:r>
                  <w:rPr>
                    <w:noProof/>
                    <w:webHidden/>
                  </w:rPr>
                  <w:fldChar w:fldCharType="begin"/>
                </w:r>
                <w:r>
                  <w:rPr>
                    <w:noProof/>
                    <w:webHidden/>
                  </w:rPr>
                  <w:instrText xml:space="preserve"> PAGEREF _Toc483415851 \h </w:instrText>
                </w:r>
                <w:r>
                  <w:rPr>
                    <w:noProof/>
                    <w:webHidden/>
                  </w:rPr>
                </w:r>
                <w:r>
                  <w:rPr>
                    <w:noProof/>
                    <w:webHidden/>
                  </w:rPr>
                  <w:fldChar w:fldCharType="separate"/>
                </w:r>
                <w:r>
                  <w:rPr>
                    <w:noProof/>
                    <w:webHidden/>
                  </w:rPr>
                  <w:t>4</w:t>
                </w:r>
                <w:r>
                  <w:rPr>
                    <w:noProof/>
                    <w:webHidden/>
                  </w:rPr>
                  <w:fldChar w:fldCharType="end"/>
                </w:r>
              </w:hyperlink>
            </w:p>
            <w:p w14:paraId="16579ED9" w14:textId="7ECF9E0E" w:rsidR="00F23FD9" w:rsidRDefault="00F23FD9">
              <w:pPr>
                <w:pStyle w:val="INNH2"/>
                <w:rPr>
                  <w:rFonts w:eastAsiaTheme="minorEastAsia" w:cstheme="minorBidi"/>
                  <w:noProof/>
                  <w:kern w:val="0"/>
                  <w:sz w:val="22"/>
                  <w:szCs w:val="22"/>
                  <w14:ligatures w14:val="none"/>
                </w:rPr>
              </w:pPr>
              <w:hyperlink w:anchor="_Toc483415852" w:history="1">
                <w:r w:rsidRPr="008E4333">
                  <w:rPr>
                    <w:rStyle w:val="Hyperkobling"/>
                    <w:noProof/>
                  </w:rPr>
                  <w:t>Hva er unike med vår ide?</w:t>
                </w:r>
                <w:r>
                  <w:rPr>
                    <w:noProof/>
                    <w:webHidden/>
                  </w:rPr>
                  <w:tab/>
                </w:r>
                <w:r>
                  <w:rPr>
                    <w:noProof/>
                    <w:webHidden/>
                  </w:rPr>
                  <w:fldChar w:fldCharType="begin"/>
                </w:r>
                <w:r>
                  <w:rPr>
                    <w:noProof/>
                    <w:webHidden/>
                  </w:rPr>
                  <w:instrText xml:space="preserve"> PAGEREF _Toc483415852 \h </w:instrText>
                </w:r>
                <w:r>
                  <w:rPr>
                    <w:noProof/>
                    <w:webHidden/>
                  </w:rPr>
                </w:r>
                <w:r>
                  <w:rPr>
                    <w:noProof/>
                    <w:webHidden/>
                  </w:rPr>
                  <w:fldChar w:fldCharType="separate"/>
                </w:r>
                <w:r>
                  <w:rPr>
                    <w:noProof/>
                    <w:webHidden/>
                  </w:rPr>
                  <w:t>4</w:t>
                </w:r>
                <w:r>
                  <w:rPr>
                    <w:noProof/>
                    <w:webHidden/>
                  </w:rPr>
                  <w:fldChar w:fldCharType="end"/>
                </w:r>
              </w:hyperlink>
            </w:p>
            <w:p w14:paraId="3A75AD99" w14:textId="6950AFCA" w:rsidR="00F23FD9" w:rsidRDefault="00F23FD9">
              <w:pPr>
                <w:pStyle w:val="INNH2"/>
                <w:rPr>
                  <w:rFonts w:eastAsiaTheme="minorEastAsia" w:cstheme="minorBidi"/>
                  <w:noProof/>
                  <w:kern w:val="0"/>
                  <w:sz w:val="22"/>
                  <w:szCs w:val="22"/>
                  <w14:ligatures w14:val="none"/>
                </w:rPr>
              </w:pPr>
              <w:hyperlink w:anchor="_Toc483415853" w:history="1">
                <w:r w:rsidRPr="008E4333">
                  <w:rPr>
                    <w:rStyle w:val="Hyperkobling"/>
                    <w:noProof/>
                  </w:rPr>
                  <w:t>Hva er vårt fokusområde?</w:t>
                </w:r>
                <w:r>
                  <w:rPr>
                    <w:noProof/>
                    <w:webHidden/>
                  </w:rPr>
                  <w:tab/>
                </w:r>
                <w:r>
                  <w:rPr>
                    <w:noProof/>
                    <w:webHidden/>
                  </w:rPr>
                  <w:fldChar w:fldCharType="begin"/>
                </w:r>
                <w:r>
                  <w:rPr>
                    <w:noProof/>
                    <w:webHidden/>
                  </w:rPr>
                  <w:instrText xml:space="preserve"> PAGEREF _Toc483415853 \h </w:instrText>
                </w:r>
                <w:r>
                  <w:rPr>
                    <w:noProof/>
                    <w:webHidden/>
                  </w:rPr>
                </w:r>
                <w:r>
                  <w:rPr>
                    <w:noProof/>
                    <w:webHidden/>
                  </w:rPr>
                  <w:fldChar w:fldCharType="separate"/>
                </w:r>
                <w:r>
                  <w:rPr>
                    <w:noProof/>
                    <w:webHidden/>
                  </w:rPr>
                  <w:t>5</w:t>
                </w:r>
                <w:r>
                  <w:rPr>
                    <w:noProof/>
                    <w:webHidden/>
                  </w:rPr>
                  <w:fldChar w:fldCharType="end"/>
                </w:r>
              </w:hyperlink>
            </w:p>
            <w:p w14:paraId="4F918AFE" w14:textId="6EC8AADA" w:rsidR="00F23FD9" w:rsidRDefault="00F23FD9">
              <w:pPr>
                <w:pStyle w:val="INNH1"/>
                <w:rPr>
                  <w:rFonts w:eastAsiaTheme="minorEastAsia" w:cstheme="minorBidi"/>
                  <w:b w:val="0"/>
                  <w:caps w:val="0"/>
                  <w:noProof/>
                  <w:color w:val="auto"/>
                  <w:kern w:val="0"/>
                  <w:sz w:val="22"/>
                  <w:szCs w:val="22"/>
                  <w14:ligatures w14:val="none"/>
                </w:rPr>
              </w:pPr>
              <w:hyperlink w:anchor="_Toc483415854" w:history="1">
                <w:r w:rsidRPr="008E4333">
                  <w:rPr>
                    <w:rStyle w:val="Hyperkobling"/>
                    <w:noProof/>
                  </w:rPr>
                  <w:t>Utviklingsmetodikk</w:t>
                </w:r>
                <w:r>
                  <w:rPr>
                    <w:noProof/>
                    <w:webHidden/>
                  </w:rPr>
                  <w:tab/>
                </w:r>
                <w:r>
                  <w:rPr>
                    <w:noProof/>
                    <w:webHidden/>
                  </w:rPr>
                  <w:fldChar w:fldCharType="begin"/>
                </w:r>
                <w:r>
                  <w:rPr>
                    <w:noProof/>
                    <w:webHidden/>
                  </w:rPr>
                  <w:instrText xml:space="preserve"> PAGEREF _Toc483415854 \h </w:instrText>
                </w:r>
                <w:r>
                  <w:rPr>
                    <w:noProof/>
                    <w:webHidden/>
                  </w:rPr>
                </w:r>
                <w:r>
                  <w:rPr>
                    <w:noProof/>
                    <w:webHidden/>
                  </w:rPr>
                  <w:fldChar w:fldCharType="separate"/>
                </w:r>
                <w:r>
                  <w:rPr>
                    <w:noProof/>
                    <w:webHidden/>
                  </w:rPr>
                  <w:t>6</w:t>
                </w:r>
                <w:r>
                  <w:rPr>
                    <w:noProof/>
                    <w:webHidden/>
                  </w:rPr>
                  <w:fldChar w:fldCharType="end"/>
                </w:r>
              </w:hyperlink>
            </w:p>
            <w:p w14:paraId="1D8E05E5" w14:textId="6D43FA7A" w:rsidR="00F23FD9" w:rsidRDefault="00F23FD9">
              <w:pPr>
                <w:pStyle w:val="INNH2"/>
                <w:rPr>
                  <w:rFonts w:eastAsiaTheme="minorEastAsia" w:cstheme="minorBidi"/>
                  <w:noProof/>
                  <w:kern w:val="0"/>
                  <w:sz w:val="22"/>
                  <w:szCs w:val="22"/>
                  <w14:ligatures w14:val="none"/>
                </w:rPr>
              </w:pPr>
              <w:hyperlink w:anchor="_Toc483415855" w:history="1">
                <w:r w:rsidRPr="008E4333">
                  <w:rPr>
                    <w:rStyle w:val="Hyperkobling"/>
                    <w:noProof/>
                  </w:rPr>
                  <w:t>Organisering</w:t>
                </w:r>
                <w:r>
                  <w:rPr>
                    <w:noProof/>
                    <w:webHidden/>
                  </w:rPr>
                  <w:tab/>
                </w:r>
                <w:r>
                  <w:rPr>
                    <w:noProof/>
                    <w:webHidden/>
                  </w:rPr>
                  <w:fldChar w:fldCharType="begin"/>
                </w:r>
                <w:r>
                  <w:rPr>
                    <w:noProof/>
                    <w:webHidden/>
                  </w:rPr>
                  <w:instrText xml:space="preserve"> PAGEREF _Toc483415855 \h </w:instrText>
                </w:r>
                <w:r>
                  <w:rPr>
                    <w:noProof/>
                    <w:webHidden/>
                  </w:rPr>
                </w:r>
                <w:r>
                  <w:rPr>
                    <w:noProof/>
                    <w:webHidden/>
                  </w:rPr>
                  <w:fldChar w:fldCharType="separate"/>
                </w:r>
                <w:r>
                  <w:rPr>
                    <w:noProof/>
                    <w:webHidden/>
                  </w:rPr>
                  <w:t>6</w:t>
                </w:r>
                <w:r>
                  <w:rPr>
                    <w:noProof/>
                    <w:webHidden/>
                  </w:rPr>
                  <w:fldChar w:fldCharType="end"/>
                </w:r>
              </w:hyperlink>
            </w:p>
            <w:p w14:paraId="6C84F0F0" w14:textId="196958B0" w:rsidR="00F23FD9" w:rsidRDefault="00F23FD9">
              <w:pPr>
                <w:pStyle w:val="INNH2"/>
                <w:rPr>
                  <w:rFonts w:eastAsiaTheme="minorEastAsia" w:cstheme="minorBidi"/>
                  <w:noProof/>
                  <w:kern w:val="0"/>
                  <w:sz w:val="22"/>
                  <w:szCs w:val="22"/>
                  <w14:ligatures w14:val="none"/>
                </w:rPr>
              </w:pPr>
              <w:hyperlink w:anchor="_Toc483415856" w:history="1">
                <w:r w:rsidRPr="008E4333">
                  <w:rPr>
                    <w:rStyle w:val="Hyperkobling"/>
                    <w:noProof/>
                  </w:rPr>
                  <w:t>Ansvarsfordeling</w:t>
                </w:r>
                <w:r>
                  <w:rPr>
                    <w:noProof/>
                    <w:webHidden/>
                  </w:rPr>
                  <w:tab/>
                </w:r>
                <w:r>
                  <w:rPr>
                    <w:noProof/>
                    <w:webHidden/>
                  </w:rPr>
                  <w:fldChar w:fldCharType="begin"/>
                </w:r>
                <w:r>
                  <w:rPr>
                    <w:noProof/>
                    <w:webHidden/>
                  </w:rPr>
                  <w:instrText xml:space="preserve"> PAGEREF _Toc483415856 \h </w:instrText>
                </w:r>
                <w:r>
                  <w:rPr>
                    <w:noProof/>
                    <w:webHidden/>
                  </w:rPr>
                </w:r>
                <w:r>
                  <w:rPr>
                    <w:noProof/>
                    <w:webHidden/>
                  </w:rPr>
                  <w:fldChar w:fldCharType="separate"/>
                </w:r>
                <w:r>
                  <w:rPr>
                    <w:noProof/>
                    <w:webHidden/>
                  </w:rPr>
                  <w:t>7</w:t>
                </w:r>
                <w:r>
                  <w:rPr>
                    <w:noProof/>
                    <w:webHidden/>
                  </w:rPr>
                  <w:fldChar w:fldCharType="end"/>
                </w:r>
              </w:hyperlink>
            </w:p>
            <w:p w14:paraId="431C23B8" w14:textId="1CDC7343" w:rsidR="00F23FD9" w:rsidRDefault="00F23FD9">
              <w:pPr>
                <w:pStyle w:val="INNH2"/>
                <w:rPr>
                  <w:rFonts w:eastAsiaTheme="minorEastAsia" w:cstheme="minorBidi"/>
                  <w:noProof/>
                  <w:kern w:val="0"/>
                  <w:sz w:val="22"/>
                  <w:szCs w:val="22"/>
                  <w14:ligatures w14:val="none"/>
                </w:rPr>
              </w:pPr>
              <w:hyperlink w:anchor="_Toc483415857" w:history="1">
                <w:r w:rsidRPr="008E4333">
                  <w:rPr>
                    <w:rStyle w:val="Hyperkobling"/>
                    <w:noProof/>
                  </w:rPr>
                  <w:t>Samhandling med bruker</w:t>
                </w:r>
                <w:r>
                  <w:rPr>
                    <w:noProof/>
                    <w:webHidden/>
                  </w:rPr>
                  <w:tab/>
                </w:r>
                <w:r>
                  <w:rPr>
                    <w:noProof/>
                    <w:webHidden/>
                  </w:rPr>
                  <w:fldChar w:fldCharType="begin"/>
                </w:r>
                <w:r>
                  <w:rPr>
                    <w:noProof/>
                    <w:webHidden/>
                  </w:rPr>
                  <w:instrText xml:space="preserve"> PAGEREF _Toc483415857 \h </w:instrText>
                </w:r>
                <w:r>
                  <w:rPr>
                    <w:noProof/>
                    <w:webHidden/>
                  </w:rPr>
                </w:r>
                <w:r>
                  <w:rPr>
                    <w:noProof/>
                    <w:webHidden/>
                  </w:rPr>
                  <w:fldChar w:fldCharType="separate"/>
                </w:r>
                <w:r>
                  <w:rPr>
                    <w:noProof/>
                    <w:webHidden/>
                  </w:rPr>
                  <w:t>7</w:t>
                </w:r>
                <w:r>
                  <w:rPr>
                    <w:noProof/>
                    <w:webHidden/>
                  </w:rPr>
                  <w:fldChar w:fldCharType="end"/>
                </w:r>
              </w:hyperlink>
            </w:p>
            <w:p w14:paraId="29931F7D" w14:textId="4FED15A2" w:rsidR="00F23FD9" w:rsidRDefault="00F23FD9">
              <w:pPr>
                <w:pStyle w:val="INNH1"/>
                <w:rPr>
                  <w:rFonts w:eastAsiaTheme="minorEastAsia" w:cstheme="minorBidi"/>
                  <w:b w:val="0"/>
                  <w:caps w:val="0"/>
                  <w:noProof/>
                  <w:color w:val="auto"/>
                  <w:kern w:val="0"/>
                  <w:sz w:val="22"/>
                  <w:szCs w:val="22"/>
                  <w14:ligatures w14:val="none"/>
                </w:rPr>
              </w:pPr>
              <w:hyperlink w:anchor="_Toc483415858" w:history="1">
                <w:r w:rsidRPr="008E4333">
                  <w:rPr>
                    <w:rStyle w:val="Hyperkobling"/>
                    <w:noProof/>
                  </w:rPr>
                  <w:t>Prototype</w:t>
                </w:r>
                <w:r>
                  <w:rPr>
                    <w:noProof/>
                    <w:webHidden/>
                  </w:rPr>
                  <w:tab/>
                </w:r>
                <w:r>
                  <w:rPr>
                    <w:noProof/>
                    <w:webHidden/>
                  </w:rPr>
                  <w:fldChar w:fldCharType="begin"/>
                </w:r>
                <w:r>
                  <w:rPr>
                    <w:noProof/>
                    <w:webHidden/>
                  </w:rPr>
                  <w:instrText xml:space="preserve"> PAGEREF _Toc483415858 \h </w:instrText>
                </w:r>
                <w:r>
                  <w:rPr>
                    <w:noProof/>
                    <w:webHidden/>
                  </w:rPr>
                </w:r>
                <w:r>
                  <w:rPr>
                    <w:noProof/>
                    <w:webHidden/>
                  </w:rPr>
                  <w:fldChar w:fldCharType="separate"/>
                </w:r>
                <w:r>
                  <w:rPr>
                    <w:noProof/>
                    <w:webHidden/>
                  </w:rPr>
                  <w:t>8</w:t>
                </w:r>
                <w:r>
                  <w:rPr>
                    <w:noProof/>
                    <w:webHidden/>
                  </w:rPr>
                  <w:fldChar w:fldCharType="end"/>
                </w:r>
              </w:hyperlink>
            </w:p>
            <w:p w14:paraId="0C2BC97E" w14:textId="3A691926" w:rsidR="00F23FD9" w:rsidRDefault="00F23FD9">
              <w:pPr>
                <w:pStyle w:val="INNH2"/>
                <w:rPr>
                  <w:rFonts w:eastAsiaTheme="minorEastAsia" w:cstheme="minorBidi"/>
                  <w:noProof/>
                  <w:kern w:val="0"/>
                  <w:sz w:val="22"/>
                  <w:szCs w:val="22"/>
                  <w14:ligatures w14:val="none"/>
                </w:rPr>
              </w:pPr>
              <w:hyperlink w:anchor="_Toc483415859" w:history="1">
                <w:r w:rsidRPr="008E4333">
                  <w:rPr>
                    <w:rStyle w:val="Hyperkobling"/>
                    <w:noProof/>
                  </w:rPr>
                  <w:t>Verktøy for utvikling av prototype</w:t>
                </w:r>
                <w:r>
                  <w:rPr>
                    <w:noProof/>
                    <w:webHidden/>
                  </w:rPr>
                  <w:tab/>
                </w:r>
                <w:r>
                  <w:rPr>
                    <w:noProof/>
                    <w:webHidden/>
                  </w:rPr>
                  <w:fldChar w:fldCharType="begin"/>
                </w:r>
                <w:r>
                  <w:rPr>
                    <w:noProof/>
                    <w:webHidden/>
                  </w:rPr>
                  <w:instrText xml:space="preserve"> PAGEREF _Toc483415859 \h </w:instrText>
                </w:r>
                <w:r>
                  <w:rPr>
                    <w:noProof/>
                    <w:webHidden/>
                  </w:rPr>
                </w:r>
                <w:r>
                  <w:rPr>
                    <w:noProof/>
                    <w:webHidden/>
                  </w:rPr>
                  <w:fldChar w:fldCharType="separate"/>
                </w:r>
                <w:r>
                  <w:rPr>
                    <w:noProof/>
                    <w:webHidden/>
                  </w:rPr>
                  <w:t>8</w:t>
                </w:r>
                <w:r>
                  <w:rPr>
                    <w:noProof/>
                    <w:webHidden/>
                  </w:rPr>
                  <w:fldChar w:fldCharType="end"/>
                </w:r>
              </w:hyperlink>
            </w:p>
            <w:p w14:paraId="06DD9A67" w14:textId="05E79E96" w:rsidR="00F23FD9" w:rsidRDefault="00F23FD9">
              <w:pPr>
                <w:pStyle w:val="INNH2"/>
                <w:rPr>
                  <w:rFonts w:eastAsiaTheme="minorEastAsia" w:cstheme="minorBidi"/>
                  <w:noProof/>
                  <w:kern w:val="0"/>
                  <w:sz w:val="22"/>
                  <w:szCs w:val="22"/>
                  <w14:ligatures w14:val="none"/>
                </w:rPr>
              </w:pPr>
              <w:hyperlink w:anchor="_Toc483415860" w:history="1">
                <w:r w:rsidRPr="008E4333">
                  <w:rPr>
                    <w:rStyle w:val="Hyperkobling"/>
                    <w:noProof/>
                  </w:rPr>
                  <w:t>Intervjuer og feedback til prototypen</w:t>
                </w:r>
                <w:r>
                  <w:rPr>
                    <w:noProof/>
                    <w:webHidden/>
                  </w:rPr>
                  <w:tab/>
                </w:r>
                <w:r>
                  <w:rPr>
                    <w:noProof/>
                    <w:webHidden/>
                  </w:rPr>
                  <w:fldChar w:fldCharType="begin"/>
                </w:r>
                <w:r>
                  <w:rPr>
                    <w:noProof/>
                    <w:webHidden/>
                  </w:rPr>
                  <w:instrText xml:space="preserve"> PAGEREF _Toc483415860 \h </w:instrText>
                </w:r>
                <w:r>
                  <w:rPr>
                    <w:noProof/>
                    <w:webHidden/>
                  </w:rPr>
                </w:r>
                <w:r>
                  <w:rPr>
                    <w:noProof/>
                    <w:webHidden/>
                  </w:rPr>
                  <w:fldChar w:fldCharType="separate"/>
                </w:r>
                <w:r>
                  <w:rPr>
                    <w:noProof/>
                    <w:webHidden/>
                  </w:rPr>
                  <w:t>8</w:t>
                </w:r>
                <w:r>
                  <w:rPr>
                    <w:noProof/>
                    <w:webHidden/>
                  </w:rPr>
                  <w:fldChar w:fldCharType="end"/>
                </w:r>
              </w:hyperlink>
            </w:p>
            <w:p w14:paraId="7E791AA9" w14:textId="1B6BA419" w:rsidR="00F23FD9" w:rsidRDefault="00F23FD9">
              <w:pPr>
                <w:pStyle w:val="INNH2"/>
                <w:rPr>
                  <w:rFonts w:eastAsiaTheme="minorEastAsia" w:cstheme="minorBidi"/>
                  <w:noProof/>
                  <w:kern w:val="0"/>
                  <w:sz w:val="22"/>
                  <w:szCs w:val="22"/>
                  <w14:ligatures w14:val="none"/>
                </w:rPr>
              </w:pPr>
              <w:hyperlink w:anchor="_Toc483415861" w:history="1">
                <w:r w:rsidRPr="008E4333">
                  <w:rPr>
                    <w:rStyle w:val="Hyperkobling"/>
                    <w:noProof/>
                  </w:rPr>
                  <w:t>Hvordan vi bruke prototypen til videre utvikling</w:t>
                </w:r>
                <w:r>
                  <w:rPr>
                    <w:noProof/>
                    <w:webHidden/>
                  </w:rPr>
                  <w:tab/>
                </w:r>
                <w:r>
                  <w:rPr>
                    <w:noProof/>
                    <w:webHidden/>
                  </w:rPr>
                  <w:fldChar w:fldCharType="begin"/>
                </w:r>
                <w:r>
                  <w:rPr>
                    <w:noProof/>
                    <w:webHidden/>
                  </w:rPr>
                  <w:instrText xml:space="preserve"> PAGEREF _Toc483415861 \h </w:instrText>
                </w:r>
                <w:r>
                  <w:rPr>
                    <w:noProof/>
                    <w:webHidden/>
                  </w:rPr>
                </w:r>
                <w:r>
                  <w:rPr>
                    <w:noProof/>
                    <w:webHidden/>
                  </w:rPr>
                  <w:fldChar w:fldCharType="separate"/>
                </w:r>
                <w:r>
                  <w:rPr>
                    <w:noProof/>
                    <w:webHidden/>
                  </w:rPr>
                  <w:t>8</w:t>
                </w:r>
                <w:r>
                  <w:rPr>
                    <w:noProof/>
                    <w:webHidden/>
                  </w:rPr>
                  <w:fldChar w:fldCharType="end"/>
                </w:r>
              </w:hyperlink>
            </w:p>
            <w:p w14:paraId="0700BCE9" w14:textId="56245358" w:rsidR="00F23FD9" w:rsidRDefault="00F23FD9">
              <w:pPr>
                <w:pStyle w:val="INNH2"/>
                <w:rPr>
                  <w:rFonts w:eastAsiaTheme="minorEastAsia" w:cstheme="minorBidi"/>
                  <w:noProof/>
                  <w:kern w:val="0"/>
                  <w:sz w:val="22"/>
                  <w:szCs w:val="22"/>
                  <w14:ligatures w14:val="none"/>
                </w:rPr>
              </w:pPr>
              <w:hyperlink w:anchor="_Toc483415862" w:history="1">
                <w:r w:rsidRPr="008E4333">
                  <w:rPr>
                    <w:rStyle w:val="Hyperkobling"/>
                    <w:noProof/>
                  </w:rPr>
                  <w:t>Skjermbilder fra utvikling av prototype</w:t>
                </w:r>
                <w:r>
                  <w:rPr>
                    <w:noProof/>
                    <w:webHidden/>
                  </w:rPr>
                  <w:tab/>
                </w:r>
                <w:r>
                  <w:rPr>
                    <w:noProof/>
                    <w:webHidden/>
                  </w:rPr>
                  <w:fldChar w:fldCharType="begin"/>
                </w:r>
                <w:r>
                  <w:rPr>
                    <w:noProof/>
                    <w:webHidden/>
                  </w:rPr>
                  <w:instrText xml:space="preserve"> PAGEREF _Toc483415862 \h </w:instrText>
                </w:r>
                <w:r>
                  <w:rPr>
                    <w:noProof/>
                    <w:webHidden/>
                  </w:rPr>
                </w:r>
                <w:r>
                  <w:rPr>
                    <w:noProof/>
                    <w:webHidden/>
                  </w:rPr>
                  <w:fldChar w:fldCharType="separate"/>
                </w:r>
                <w:r>
                  <w:rPr>
                    <w:noProof/>
                    <w:webHidden/>
                  </w:rPr>
                  <w:t>9</w:t>
                </w:r>
                <w:r>
                  <w:rPr>
                    <w:noProof/>
                    <w:webHidden/>
                  </w:rPr>
                  <w:fldChar w:fldCharType="end"/>
                </w:r>
              </w:hyperlink>
            </w:p>
            <w:p w14:paraId="425BDF55" w14:textId="253E500B" w:rsidR="00F23FD9" w:rsidRDefault="00F23FD9">
              <w:pPr>
                <w:pStyle w:val="INNH3"/>
                <w:rPr>
                  <w:rFonts w:eastAsiaTheme="minorEastAsia" w:cstheme="minorBidi"/>
                  <w:noProof/>
                  <w:kern w:val="0"/>
                  <w:sz w:val="22"/>
                  <w:szCs w:val="22"/>
                  <w14:ligatures w14:val="none"/>
                </w:rPr>
              </w:pPr>
              <w:hyperlink w:anchor="_Toc483415863" w:history="1">
                <w:r w:rsidRPr="008E4333">
                  <w:rPr>
                    <w:rStyle w:val="Hyperkobling"/>
                    <w:noProof/>
                  </w:rPr>
                  <w:t>Versjon 1:</w:t>
                </w:r>
                <w:r>
                  <w:rPr>
                    <w:noProof/>
                    <w:webHidden/>
                  </w:rPr>
                  <w:tab/>
                </w:r>
                <w:r>
                  <w:rPr>
                    <w:noProof/>
                    <w:webHidden/>
                  </w:rPr>
                  <w:fldChar w:fldCharType="begin"/>
                </w:r>
                <w:r>
                  <w:rPr>
                    <w:noProof/>
                    <w:webHidden/>
                  </w:rPr>
                  <w:instrText xml:space="preserve"> PAGEREF _Toc483415863 \h </w:instrText>
                </w:r>
                <w:r>
                  <w:rPr>
                    <w:noProof/>
                    <w:webHidden/>
                  </w:rPr>
                </w:r>
                <w:r>
                  <w:rPr>
                    <w:noProof/>
                    <w:webHidden/>
                  </w:rPr>
                  <w:fldChar w:fldCharType="separate"/>
                </w:r>
                <w:r>
                  <w:rPr>
                    <w:noProof/>
                    <w:webHidden/>
                  </w:rPr>
                  <w:t>9</w:t>
                </w:r>
                <w:r>
                  <w:rPr>
                    <w:noProof/>
                    <w:webHidden/>
                  </w:rPr>
                  <w:fldChar w:fldCharType="end"/>
                </w:r>
              </w:hyperlink>
            </w:p>
            <w:p w14:paraId="59938B8E" w14:textId="26B79B3D" w:rsidR="00F23FD9" w:rsidRDefault="00F23FD9">
              <w:pPr>
                <w:pStyle w:val="INNH3"/>
                <w:rPr>
                  <w:rFonts w:eastAsiaTheme="minorEastAsia" w:cstheme="minorBidi"/>
                  <w:noProof/>
                  <w:kern w:val="0"/>
                  <w:sz w:val="22"/>
                  <w:szCs w:val="22"/>
                  <w14:ligatures w14:val="none"/>
                </w:rPr>
              </w:pPr>
              <w:hyperlink w:anchor="_Toc483415864" w:history="1">
                <w:r w:rsidRPr="008E4333">
                  <w:rPr>
                    <w:rStyle w:val="Hyperkobling"/>
                    <w:noProof/>
                  </w:rPr>
                  <w:t>Versjon 2:</w:t>
                </w:r>
                <w:r>
                  <w:rPr>
                    <w:noProof/>
                    <w:webHidden/>
                  </w:rPr>
                  <w:tab/>
                </w:r>
                <w:r>
                  <w:rPr>
                    <w:noProof/>
                    <w:webHidden/>
                  </w:rPr>
                  <w:fldChar w:fldCharType="begin"/>
                </w:r>
                <w:r>
                  <w:rPr>
                    <w:noProof/>
                    <w:webHidden/>
                  </w:rPr>
                  <w:instrText xml:space="preserve"> PAGEREF _Toc483415864 \h </w:instrText>
                </w:r>
                <w:r>
                  <w:rPr>
                    <w:noProof/>
                    <w:webHidden/>
                  </w:rPr>
                </w:r>
                <w:r>
                  <w:rPr>
                    <w:noProof/>
                    <w:webHidden/>
                  </w:rPr>
                  <w:fldChar w:fldCharType="separate"/>
                </w:r>
                <w:r>
                  <w:rPr>
                    <w:noProof/>
                    <w:webHidden/>
                  </w:rPr>
                  <w:t>9</w:t>
                </w:r>
                <w:r>
                  <w:rPr>
                    <w:noProof/>
                    <w:webHidden/>
                  </w:rPr>
                  <w:fldChar w:fldCharType="end"/>
                </w:r>
              </w:hyperlink>
            </w:p>
            <w:p w14:paraId="0C5DB1F6" w14:textId="75F3DA63" w:rsidR="00F23FD9" w:rsidRDefault="00F23FD9">
              <w:pPr>
                <w:pStyle w:val="INNH3"/>
                <w:rPr>
                  <w:rFonts w:eastAsiaTheme="minorEastAsia" w:cstheme="minorBidi"/>
                  <w:noProof/>
                  <w:kern w:val="0"/>
                  <w:sz w:val="22"/>
                  <w:szCs w:val="22"/>
                  <w14:ligatures w14:val="none"/>
                </w:rPr>
              </w:pPr>
              <w:hyperlink w:anchor="_Toc483415865" w:history="1">
                <w:r w:rsidRPr="008E4333">
                  <w:rPr>
                    <w:rStyle w:val="Hyperkobling"/>
                    <w:noProof/>
                  </w:rPr>
                  <w:t>Versjon 3</w:t>
                </w:r>
                <w:r>
                  <w:rPr>
                    <w:noProof/>
                    <w:webHidden/>
                  </w:rPr>
                  <w:tab/>
                </w:r>
                <w:r>
                  <w:rPr>
                    <w:noProof/>
                    <w:webHidden/>
                  </w:rPr>
                  <w:fldChar w:fldCharType="begin"/>
                </w:r>
                <w:r>
                  <w:rPr>
                    <w:noProof/>
                    <w:webHidden/>
                  </w:rPr>
                  <w:instrText xml:space="preserve"> PAGEREF _Toc483415865 \h </w:instrText>
                </w:r>
                <w:r>
                  <w:rPr>
                    <w:noProof/>
                    <w:webHidden/>
                  </w:rPr>
                </w:r>
                <w:r>
                  <w:rPr>
                    <w:noProof/>
                    <w:webHidden/>
                  </w:rPr>
                  <w:fldChar w:fldCharType="separate"/>
                </w:r>
                <w:r>
                  <w:rPr>
                    <w:noProof/>
                    <w:webHidden/>
                  </w:rPr>
                  <w:t>9</w:t>
                </w:r>
                <w:r>
                  <w:rPr>
                    <w:noProof/>
                    <w:webHidden/>
                  </w:rPr>
                  <w:fldChar w:fldCharType="end"/>
                </w:r>
              </w:hyperlink>
            </w:p>
            <w:p w14:paraId="0180E903" w14:textId="6B34E4EB" w:rsidR="00F23FD9" w:rsidRDefault="00F23FD9">
              <w:pPr>
                <w:pStyle w:val="INNH1"/>
                <w:rPr>
                  <w:rFonts w:eastAsiaTheme="minorEastAsia" w:cstheme="minorBidi"/>
                  <w:b w:val="0"/>
                  <w:caps w:val="0"/>
                  <w:noProof/>
                  <w:color w:val="auto"/>
                  <w:kern w:val="0"/>
                  <w:sz w:val="22"/>
                  <w:szCs w:val="22"/>
                  <w14:ligatures w14:val="none"/>
                </w:rPr>
              </w:pPr>
              <w:hyperlink w:anchor="_Toc483415866" w:history="1">
                <w:r w:rsidRPr="008E4333">
                  <w:rPr>
                    <w:rStyle w:val="Hyperkobling"/>
                    <w:noProof/>
                  </w:rPr>
                  <w:t>Prinsipper</w:t>
                </w:r>
                <w:r>
                  <w:rPr>
                    <w:noProof/>
                    <w:webHidden/>
                  </w:rPr>
                  <w:tab/>
                </w:r>
                <w:r>
                  <w:rPr>
                    <w:noProof/>
                    <w:webHidden/>
                  </w:rPr>
                  <w:fldChar w:fldCharType="begin"/>
                </w:r>
                <w:r>
                  <w:rPr>
                    <w:noProof/>
                    <w:webHidden/>
                  </w:rPr>
                  <w:instrText xml:space="preserve"> PAGEREF _Toc483415866 \h </w:instrText>
                </w:r>
                <w:r>
                  <w:rPr>
                    <w:noProof/>
                    <w:webHidden/>
                  </w:rPr>
                </w:r>
                <w:r>
                  <w:rPr>
                    <w:noProof/>
                    <w:webHidden/>
                  </w:rPr>
                  <w:fldChar w:fldCharType="separate"/>
                </w:r>
                <w:r>
                  <w:rPr>
                    <w:noProof/>
                    <w:webHidden/>
                  </w:rPr>
                  <w:t>10</w:t>
                </w:r>
                <w:r>
                  <w:rPr>
                    <w:noProof/>
                    <w:webHidden/>
                  </w:rPr>
                  <w:fldChar w:fldCharType="end"/>
                </w:r>
              </w:hyperlink>
            </w:p>
            <w:p w14:paraId="4977C5DF" w14:textId="5E09338C" w:rsidR="00F23FD9" w:rsidRDefault="00F23FD9">
              <w:pPr>
                <w:pStyle w:val="INNH2"/>
                <w:rPr>
                  <w:rFonts w:eastAsiaTheme="minorEastAsia" w:cstheme="minorBidi"/>
                  <w:noProof/>
                  <w:kern w:val="0"/>
                  <w:sz w:val="22"/>
                  <w:szCs w:val="22"/>
                  <w14:ligatures w14:val="none"/>
                </w:rPr>
              </w:pPr>
              <w:hyperlink w:anchor="_Toc483415867" w:history="1">
                <w:r w:rsidRPr="008E4333">
                  <w:rPr>
                    <w:rStyle w:val="Hyperkobling"/>
                    <w:noProof/>
                  </w:rPr>
                  <w:t>Målgruppen</w:t>
                </w:r>
                <w:r>
                  <w:rPr>
                    <w:noProof/>
                    <w:webHidden/>
                  </w:rPr>
                  <w:tab/>
                </w:r>
                <w:r>
                  <w:rPr>
                    <w:noProof/>
                    <w:webHidden/>
                  </w:rPr>
                  <w:fldChar w:fldCharType="begin"/>
                </w:r>
                <w:r>
                  <w:rPr>
                    <w:noProof/>
                    <w:webHidden/>
                  </w:rPr>
                  <w:instrText xml:space="preserve"> PAGEREF _Toc483415867 \h </w:instrText>
                </w:r>
                <w:r>
                  <w:rPr>
                    <w:noProof/>
                    <w:webHidden/>
                  </w:rPr>
                </w:r>
                <w:r>
                  <w:rPr>
                    <w:noProof/>
                    <w:webHidden/>
                  </w:rPr>
                  <w:fldChar w:fldCharType="separate"/>
                </w:r>
                <w:r>
                  <w:rPr>
                    <w:noProof/>
                    <w:webHidden/>
                  </w:rPr>
                  <w:t>10</w:t>
                </w:r>
                <w:r>
                  <w:rPr>
                    <w:noProof/>
                    <w:webHidden/>
                  </w:rPr>
                  <w:fldChar w:fldCharType="end"/>
                </w:r>
              </w:hyperlink>
            </w:p>
            <w:p w14:paraId="12EED52E" w14:textId="32168753" w:rsidR="00F23FD9" w:rsidRDefault="00F23FD9">
              <w:pPr>
                <w:pStyle w:val="INNH2"/>
                <w:rPr>
                  <w:rFonts w:eastAsiaTheme="minorEastAsia" w:cstheme="minorBidi"/>
                  <w:noProof/>
                  <w:kern w:val="0"/>
                  <w:sz w:val="22"/>
                  <w:szCs w:val="22"/>
                  <w14:ligatures w14:val="none"/>
                </w:rPr>
              </w:pPr>
              <w:hyperlink w:anchor="_Toc483415868" w:history="1">
                <w:r w:rsidRPr="008E4333">
                  <w:rPr>
                    <w:rStyle w:val="Hyperkobling"/>
                    <w:noProof/>
                  </w:rPr>
                  <w:t>Usability</w:t>
                </w:r>
                <w:r>
                  <w:rPr>
                    <w:noProof/>
                    <w:webHidden/>
                  </w:rPr>
                  <w:tab/>
                </w:r>
                <w:r>
                  <w:rPr>
                    <w:noProof/>
                    <w:webHidden/>
                  </w:rPr>
                  <w:fldChar w:fldCharType="begin"/>
                </w:r>
                <w:r>
                  <w:rPr>
                    <w:noProof/>
                    <w:webHidden/>
                  </w:rPr>
                  <w:instrText xml:space="preserve"> PAGEREF _Toc483415868 \h </w:instrText>
                </w:r>
                <w:r>
                  <w:rPr>
                    <w:noProof/>
                    <w:webHidden/>
                  </w:rPr>
                </w:r>
                <w:r>
                  <w:rPr>
                    <w:noProof/>
                    <w:webHidden/>
                  </w:rPr>
                  <w:fldChar w:fldCharType="separate"/>
                </w:r>
                <w:r>
                  <w:rPr>
                    <w:noProof/>
                    <w:webHidden/>
                  </w:rPr>
                  <w:t>10</w:t>
                </w:r>
                <w:r>
                  <w:rPr>
                    <w:noProof/>
                    <w:webHidden/>
                  </w:rPr>
                  <w:fldChar w:fldCharType="end"/>
                </w:r>
              </w:hyperlink>
            </w:p>
            <w:p w14:paraId="6F750A7E" w14:textId="3F5C7D22" w:rsidR="00F23FD9" w:rsidRDefault="00F23FD9">
              <w:pPr>
                <w:pStyle w:val="INNH2"/>
                <w:rPr>
                  <w:rFonts w:eastAsiaTheme="minorEastAsia" w:cstheme="minorBidi"/>
                  <w:noProof/>
                  <w:kern w:val="0"/>
                  <w:sz w:val="22"/>
                  <w:szCs w:val="22"/>
                  <w14:ligatures w14:val="none"/>
                </w:rPr>
              </w:pPr>
              <w:hyperlink w:anchor="_Toc483415869" w:history="1">
                <w:r w:rsidRPr="008E4333">
                  <w:rPr>
                    <w:rStyle w:val="Hyperkobling"/>
                    <w:noProof/>
                  </w:rPr>
                  <w:t>Designprinsipper / universell utforming / innhold &amp; tjenester</w:t>
                </w:r>
                <w:r>
                  <w:rPr>
                    <w:noProof/>
                    <w:webHidden/>
                  </w:rPr>
                  <w:tab/>
                </w:r>
                <w:r>
                  <w:rPr>
                    <w:noProof/>
                    <w:webHidden/>
                  </w:rPr>
                  <w:fldChar w:fldCharType="begin"/>
                </w:r>
                <w:r>
                  <w:rPr>
                    <w:noProof/>
                    <w:webHidden/>
                  </w:rPr>
                  <w:instrText xml:space="preserve"> PAGEREF _Toc483415869 \h </w:instrText>
                </w:r>
                <w:r>
                  <w:rPr>
                    <w:noProof/>
                    <w:webHidden/>
                  </w:rPr>
                </w:r>
                <w:r>
                  <w:rPr>
                    <w:noProof/>
                    <w:webHidden/>
                  </w:rPr>
                  <w:fldChar w:fldCharType="separate"/>
                </w:r>
                <w:r>
                  <w:rPr>
                    <w:noProof/>
                    <w:webHidden/>
                  </w:rPr>
                  <w:t>10</w:t>
                </w:r>
                <w:r>
                  <w:rPr>
                    <w:noProof/>
                    <w:webHidden/>
                  </w:rPr>
                  <w:fldChar w:fldCharType="end"/>
                </w:r>
              </w:hyperlink>
            </w:p>
            <w:p w14:paraId="78207A3B" w14:textId="0DD7E129" w:rsidR="00F23FD9" w:rsidRDefault="00F23FD9">
              <w:pPr>
                <w:pStyle w:val="INNH1"/>
                <w:rPr>
                  <w:rFonts w:eastAsiaTheme="minorEastAsia" w:cstheme="minorBidi"/>
                  <w:b w:val="0"/>
                  <w:caps w:val="0"/>
                  <w:noProof/>
                  <w:color w:val="auto"/>
                  <w:kern w:val="0"/>
                  <w:sz w:val="22"/>
                  <w:szCs w:val="22"/>
                  <w14:ligatures w14:val="none"/>
                </w:rPr>
              </w:pPr>
              <w:hyperlink w:anchor="_Toc483415870" w:history="1">
                <w:r w:rsidRPr="008E4333">
                  <w:rPr>
                    <w:rStyle w:val="Hyperkobling"/>
                    <w:noProof/>
                  </w:rPr>
                  <w:t>Prosess</w:t>
                </w:r>
                <w:r>
                  <w:rPr>
                    <w:noProof/>
                    <w:webHidden/>
                  </w:rPr>
                  <w:tab/>
                </w:r>
                <w:r>
                  <w:rPr>
                    <w:noProof/>
                    <w:webHidden/>
                  </w:rPr>
                  <w:fldChar w:fldCharType="begin"/>
                </w:r>
                <w:r>
                  <w:rPr>
                    <w:noProof/>
                    <w:webHidden/>
                  </w:rPr>
                  <w:instrText xml:space="preserve"> PAGEREF _Toc483415870 \h </w:instrText>
                </w:r>
                <w:r>
                  <w:rPr>
                    <w:noProof/>
                    <w:webHidden/>
                  </w:rPr>
                </w:r>
                <w:r>
                  <w:rPr>
                    <w:noProof/>
                    <w:webHidden/>
                  </w:rPr>
                  <w:fldChar w:fldCharType="separate"/>
                </w:r>
                <w:r>
                  <w:rPr>
                    <w:noProof/>
                    <w:webHidden/>
                  </w:rPr>
                  <w:t>12</w:t>
                </w:r>
                <w:r>
                  <w:rPr>
                    <w:noProof/>
                    <w:webHidden/>
                  </w:rPr>
                  <w:fldChar w:fldCharType="end"/>
                </w:r>
              </w:hyperlink>
            </w:p>
            <w:p w14:paraId="10FE3062" w14:textId="57830557" w:rsidR="00F23FD9" w:rsidRDefault="00F23FD9">
              <w:pPr>
                <w:pStyle w:val="INNH2"/>
                <w:rPr>
                  <w:rFonts w:eastAsiaTheme="minorEastAsia" w:cstheme="minorBidi"/>
                  <w:noProof/>
                  <w:kern w:val="0"/>
                  <w:sz w:val="22"/>
                  <w:szCs w:val="22"/>
                  <w14:ligatures w14:val="none"/>
                </w:rPr>
              </w:pPr>
              <w:hyperlink w:anchor="_Toc483415871" w:history="1">
                <w:r w:rsidRPr="008E4333">
                  <w:rPr>
                    <w:rStyle w:val="Hyperkobling"/>
                    <w:noProof/>
                  </w:rPr>
                  <w:t>Fra start til slutt</w:t>
                </w:r>
                <w:r>
                  <w:rPr>
                    <w:noProof/>
                    <w:webHidden/>
                  </w:rPr>
                  <w:tab/>
                </w:r>
                <w:r>
                  <w:rPr>
                    <w:noProof/>
                    <w:webHidden/>
                  </w:rPr>
                  <w:fldChar w:fldCharType="begin"/>
                </w:r>
                <w:r>
                  <w:rPr>
                    <w:noProof/>
                    <w:webHidden/>
                  </w:rPr>
                  <w:instrText xml:space="preserve"> PAGEREF _Toc483415871 \h </w:instrText>
                </w:r>
                <w:r>
                  <w:rPr>
                    <w:noProof/>
                    <w:webHidden/>
                  </w:rPr>
                </w:r>
                <w:r>
                  <w:rPr>
                    <w:noProof/>
                    <w:webHidden/>
                  </w:rPr>
                  <w:fldChar w:fldCharType="separate"/>
                </w:r>
                <w:r>
                  <w:rPr>
                    <w:noProof/>
                    <w:webHidden/>
                  </w:rPr>
                  <w:t>12</w:t>
                </w:r>
                <w:r>
                  <w:rPr>
                    <w:noProof/>
                    <w:webHidden/>
                  </w:rPr>
                  <w:fldChar w:fldCharType="end"/>
                </w:r>
              </w:hyperlink>
            </w:p>
            <w:p w14:paraId="0292D854" w14:textId="0FDE2C43" w:rsidR="00F23FD9" w:rsidRDefault="00F23FD9">
              <w:pPr>
                <w:pStyle w:val="INNH2"/>
                <w:rPr>
                  <w:rFonts w:eastAsiaTheme="minorEastAsia" w:cstheme="minorBidi"/>
                  <w:noProof/>
                  <w:kern w:val="0"/>
                  <w:sz w:val="22"/>
                  <w:szCs w:val="22"/>
                  <w14:ligatures w14:val="none"/>
                </w:rPr>
              </w:pPr>
              <w:hyperlink w:anchor="_Toc483415872" w:history="1">
                <w:r w:rsidRPr="008E4333">
                  <w:rPr>
                    <w:rStyle w:val="Hyperkobling"/>
                    <w:noProof/>
                  </w:rPr>
                  <w:t>Videre utvikling</w:t>
                </w:r>
                <w:r>
                  <w:rPr>
                    <w:noProof/>
                    <w:webHidden/>
                  </w:rPr>
                  <w:tab/>
                </w:r>
                <w:r>
                  <w:rPr>
                    <w:noProof/>
                    <w:webHidden/>
                  </w:rPr>
                  <w:fldChar w:fldCharType="begin"/>
                </w:r>
                <w:r>
                  <w:rPr>
                    <w:noProof/>
                    <w:webHidden/>
                  </w:rPr>
                  <w:instrText xml:space="preserve"> PAGEREF _Toc483415872 \h </w:instrText>
                </w:r>
                <w:r>
                  <w:rPr>
                    <w:noProof/>
                    <w:webHidden/>
                  </w:rPr>
                </w:r>
                <w:r>
                  <w:rPr>
                    <w:noProof/>
                    <w:webHidden/>
                  </w:rPr>
                  <w:fldChar w:fldCharType="separate"/>
                </w:r>
                <w:r>
                  <w:rPr>
                    <w:noProof/>
                    <w:webHidden/>
                  </w:rPr>
                  <w:t>12</w:t>
                </w:r>
                <w:r>
                  <w:rPr>
                    <w:noProof/>
                    <w:webHidden/>
                  </w:rPr>
                  <w:fldChar w:fldCharType="end"/>
                </w:r>
              </w:hyperlink>
            </w:p>
            <w:p w14:paraId="5681AEE2" w14:textId="3550677E" w:rsidR="00F23FD9" w:rsidRDefault="00F23FD9">
              <w:pPr>
                <w:pStyle w:val="INNH1"/>
                <w:rPr>
                  <w:rFonts w:eastAsiaTheme="minorEastAsia" w:cstheme="minorBidi"/>
                  <w:b w:val="0"/>
                  <w:caps w:val="0"/>
                  <w:noProof/>
                  <w:color w:val="auto"/>
                  <w:kern w:val="0"/>
                  <w:sz w:val="22"/>
                  <w:szCs w:val="22"/>
                  <w14:ligatures w14:val="none"/>
                </w:rPr>
              </w:pPr>
              <w:hyperlink w:anchor="_Toc483415873" w:history="1">
                <w:r w:rsidRPr="008E4333">
                  <w:rPr>
                    <w:rStyle w:val="Hyperkobling"/>
                    <w:noProof/>
                  </w:rPr>
                  <w:t>Bruk av Git</w:t>
                </w:r>
                <w:r>
                  <w:rPr>
                    <w:noProof/>
                    <w:webHidden/>
                  </w:rPr>
                  <w:tab/>
                </w:r>
                <w:r>
                  <w:rPr>
                    <w:noProof/>
                    <w:webHidden/>
                  </w:rPr>
                  <w:fldChar w:fldCharType="begin"/>
                </w:r>
                <w:r>
                  <w:rPr>
                    <w:noProof/>
                    <w:webHidden/>
                  </w:rPr>
                  <w:instrText xml:space="preserve"> PAGEREF _Toc483415873 \h </w:instrText>
                </w:r>
                <w:r>
                  <w:rPr>
                    <w:noProof/>
                    <w:webHidden/>
                  </w:rPr>
                </w:r>
                <w:r>
                  <w:rPr>
                    <w:noProof/>
                    <w:webHidden/>
                  </w:rPr>
                  <w:fldChar w:fldCharType="separate"/>
                </w:r>
                <w:r>
                  <w:rPr>
                    <w:noProof/>
                    <w:webHidden/>
                  </w:rPr>
                  <w:t>13</w:t>
                </w:r>
                <w:r>
                  <w:rPr>
                    <w:noProof/>
                    <w:webHidden/>
                  </w:rPr>
                  <w:fldChar w:fldCharType="end"/>
                </w:r>
              </w:hyperlink>
            </w:p>
            <w:p w14:paraId="481EFFED" w14:textId="68373779" w:rsidR="00F23FD9" w:rsidRDefault="00F23FD9">
              <w:pPr>
                <w:pStyle w:val="INNH2"/>
                <w:rPr>
                  <w:rFonts w:eastAsiaTheme="minorEastAsia" w:cstheme="minorBidi"/>
                  <w:noProof/>
                  <w:kern w:val="0"/>
                  <w:sz w:val="22"/>
                  <w:szCs w:val="22"/>
                  <w14:ligatures w14:val="none"/>
                </w:rPr>
              </w:pPr>
              <w:hyperlink w:anchor="_Toc483415874" w:history="1">
                <w:r w:rsidRPr="008E4333">
                  <w:rPr>
                    <w:rStyle w:val="Hyperkobling"/>
                    <w:noProof/>
                  </w:rPr>
                  <w:t>Hvorfor brukte vi Git</w:t>
                </w:r>
                <w:r>
                  <w:rPr>
                    <w:noProof/>
                    <w:webHidden/>
                  </w:rPr>
                  <w:tab/>
                </w:r>
                <w:r>
                  <w:rPr>
                    <w:noProof/>
                    <w:webHidden/>
                  </w:rPr>
                  <w:fldChar w:fldCharType="begin"/>
                </w:r>
                <w:r>
                  <w:rPr>
                    <w:noProof/>
                    <w:webHidden/>
                  </w:rPr>
                  <w:instrText xml:space="preserve"> PAGEREF _Toc483415874 \h </w:instrText>
                </w:r>
                <w:r>
                  <w:rPr>
                    <w:noProof/>
                    <w:webHidden/>
                  </w:rPr>
                </w:r>
                <w:r>
                  <w:rPr>
                    <w:noProof/>
                    <w:webHidden/>
                  </w:rPr>
                  <w:fldChar w:fldCharType="separate"/>
                </w:r>
                <w:r>
                  <w:rPr>
                    <w:noProof/>
                    <w:webHidden/>
                  </w:rPr>
                  <w:t>13</w:t>
                </w:r>
                <w:r>
                  <w:rPr>
                    <w:noProof/>
                    <w:webHidden/>
                  </w:rPr>
                  <w:fldChar w:fldCharType="end"/>
                </w:r>
              </w:hyperlink>
            </w:p>
            <w:p w14:paraId="684D002F" w14:textId="40C69EED" w:rsidR="00F23FD9" w:rsidRDefault="00F23FD9">
              <w:pPr>
                <w:pStyle w:val="INNH2"/>
                <w:rPr>
                  <w:rFonts w:eastAsiaTheme="minorEastAsia" w:cstheme="minorBidi"/>
                  <w:noProof/>
                  <w:kern w:val="0"/>
                  <w:sz w:val="22"/>
                  <w:szCs w:val="22"/>
                  <w14:ligatures w14:val="none"/>
                </w:rPr>
              </w:pPr>
              <w:hyperlink w:anchor="_Toc483415875" w:history="1">
                <w:r w:rsidRPr="008E4333">
                  <w:rPr>
                    <w:rStyle w:val="Hyperkobling"/>
                    <w:noProof/>
                  </w:rPr>
                  <w:t>Hvordan vi brukte Git i dette prosjektet</w:t>
                </w:r>
                <w:r>
                  <w:rPr>
                    <w:noProof/>
                    <w:webHidden/>
                  </w:rPr>
                  <w:tab/>
                </w:r>
                <w:r>
                  <w:rPr>
                    <w:noProof/>
                    <w:webHidden/>
                  </w:rPr>
                  <w:fldChar w:fldCharType="begin"/>
                </w:r>
                <w:r>
                  <w:rPr>
                    <w:noProof/>
                    <w:webHidden/>
                  </w:rPr>
                  <w:instrText xml:space="preserve"> PAGEREF _Toc483415875 \h </w:instrText>
                </w:r>
                <w:r>
                  <w:rPr>
                    <w:noProof/>
                    <w:webHidden/>
                  </w:rPr>
                </w:r>
                <w:r>
                  <w:rPr>
                    <w:noProof/>
                    <w:webHidden/>
                  </w:rPr>
                  <w:fldChar w:fldCharType="separate"/>
                </w:r>
                <w:r>
                  <w:rPr>
                    <w:noProof/>
                    <w:webHidden/>
                  </w:rPr>
                  <w:t>13</w:t>
                </w:r>
                <w:r>
                  <w:rPr>
                    <w:noProof/>
                    <w:webHidden/>
                  </w:rPr>
                  <w:fldChar w:fldCharType="end"/>
                </w:r>
              </w:hyperlink>
            </w:p>
            <w:p w14:paraId="6D0D0A26" w14:textId="273322E9" w:rsidR="00F23FD9" w:rsidRDefault="00F23FD9">
              <w:pPr>
                <w:pStyle w:val="INNH1"/>
                <w:rPr>
                  <w:rFonts w:eastAsiaTheme="minorEastAsia" w:cstheme="minorBidi"/>
                  <w:b w:val="0"/>
                  <w:caps w:val="0"/>
                  <w:noProof/>
                  <w:color w:val="auto"/>
                  <w:kern w:val="0"/>
                  <w:sz w:val="22"/>
                  <w:szCs w:val="22"/>
                  <w14:ligatures w14:val="none"/>
                </w:rPr>
              </w:pPr>
              <w:hyperlink w:anchor="_Toc483415876" w:history="1">
                <w:r w:rsidRPr="008E4333">
                  <w:rPr>
                    <w:rStyle w:val="Hyperkobling"/>
                    <w:noProof/>
                  </w:rPr>
                  <w:t>Tekniske valg</w:t>
                </w:r>
                <w:r>
                  <w:rPr>
                    <w:noProof/>
                    <w:webHidden/>
                  </w:rPr>
                  <w:tab/>
                </w:r>
                <w:r>
                  <w:rPr>
                    <w:noProof/>
                    <w:webHidden/>
                  </w:rPr>
                  <w:fldChar w:fldCharType="begin"/>
                </w:r>
                <w:r>
                  <w:rPr>
                    <w:noProof/>
                    <w:webHidden/>
                  </w:rPr>
                  <w:instrText xml:space="preserve"> PAGEREF _Toc483415876 \h </w:instrText>
                </w:r>
                <w:r>
                  <w:rPr>
                    <w:noProof/>
                    <w:webHidden/>
                  </w:rPr>
                </w:r>
                <w:r>
                  <w:rPr>
                    <w:noProof/>
                    <w:webHidden/>
                  </w:rPr>
                  <w:fldChar w:fldCharType="separate"/>
                </w:r>
                <w:r>
                  <w:rPr>
                    <w:noProof/>
                    <w:webHidden/>
                  </w:rPr>
                  <w:t>15</w:t>
                </w:r>
                <w:r>
                  <w:rPr>
                    <w:noProof/>
                    <w:webHidden/>
                  </w:rPr>
                  <w:fldChar w:fldCharType="end"/>
                </w:r>
              </w:hyperlink>
            </w:p>
            <w:p w14:paraId="284B5668" w14:textId="416BC899" w:rsidR="00F23FD9" w:rsidRDefault="00F23FD9">
              <w:pPr>
                <w:pStyle w:val="INNH1"/>
                <w:rPr>
                  <w:rFonts w:eastAsiaTheme="minorEastAsia" w:cstheme="minorBidi"/>
                  <w:b w:val="0"/>
                  <w:caps w:val="0"/>
                  <w:noProof/>
                  <w:color w:val="auto"/>
                  <w:kern w:val="0"/>
                  <w:sz w:val="22"/>
                  <w:szCs w:val="22"/>
                  <w14:ligatures w14:val="none"/>
                </w:rPr>
              </w:pPr>
              <w:hyperlink w:anchor="_Toc483415877" w:history="1">
                <w:r w:rsidRPr="008E4333">
                  <w:rPr>
                    <w:rStyle w:val="Hyperkobling"/>
                    <w:noProof/>
                  </w:rPr>
                  <w:t>Referanser</w:t>
                </w:r>
                <w:r>
                  <w:rPr>
                    <w:noProof/>
                    <w:webHidden/>
                  </w:rPr>
                  <w:tab/>
                </w:r>
                <w:r>
                  <w:rPr>
                    <w:noProof/>
                    <w:webHidden/>
                  </w:rPr>
                  <w:fldChar w:fldCharType="begin"/>
                </w:r>
                <w:r>
                  <w:rPr>
                    <w:noProof/>
                    <w:webHidden/>
                  </w:rPr>
                  <w:instrText xml:space="preserve"> PAGEREF _Toc483415877 \h </w:instrText>
                </w:r>
                <w:r>
                  <w:rPr>
                    <w:noProof/>
                    <w:webHidden/>
                  </w:rPr>
                </w:r>
                <w:r>
                  <w:rPr>
                    <w:noProof/>
                    <w:webHidden/>
                  </w:rPr>
                  <w:fldChar w:fldCharType="separate"/>
                </w:r>
                <w:r>
                  <w:rPr>
                    <w:noProof/>
                    <w:webHidden/>
                  </w:rPr>
                  <w:t>16</w:t>
                </w:r>
                <w:r>
                  <w:rPr>
                    <w:noProof/>
                    <w:webHidden/>
                  </w:rPr>
                  <w:fldChar w:fldCharType="end"/>
                </w:r>
              </w:hyperlink>
            </w:p>
            <w:p w14:paraId="6D3E9E55" w14:textId="4D87894A" w:rsidR="00F23FD9" w:rsidRDefault="00F23FD9">
              <w:pPr>
                <w:pStyle w:val="INNH2"/>
                <w:rPr>
                  <w:rFonts w:eastAsiaTheme="minorEastAsia" w:cstheme="minorBidi"/>
                  <w:noProof/>
                  <w:kern w:val="0"/>
                  <w:sz w:val="22"/>
                  <w:szCs w:val="22"/>
                  <w14:ligatures w14:val="none"/>
                </w:rPr>
              </w:pPr>
              <w:hyperlink w:anchor="_Toc483415878" w:history="1">
                <w:r w:rsidRPr="008E4333">
                  <w:rPr>
                    <w:rStyle w:val="Hyperkobling"/>
                    <w:noProof/>
                  </w:rPr>
                  <w:t>Internettsider brukt til inspirasjon for design:</w:t>
                </w:r>
                <w:r>
                  <w:rPr>
                    <w:noProof/>
                    <w:webHidden/>
                  </w:rPr>
                  <w:tab/>
                </w:r>
                <w:r>
                  <w:rPr>
                    <w:noProof/>
                    <w:webHidden/>
                  </w:rPr>
                  <w:fldChar w:fldCharType="begin"/>
                </w:r>
                <w:r>
                  <w:rPr>
                    <w:noProof/>
                    <w:webHidden/>
                  </w:rPr>
                  <w:instrText xml:space="preserve"> PAGEREF _Toc483415878 \h </w:instrText>
                </w:r>
                <w:r>
                  <w:rPr>
                    <w:noProof/>
                    <w:webHidden/>
                  </w:rPr>
                </w:r>
                <w:r>
                  <w:rPr>
                    <w:noProof/>
                    <w:webHidden/>
                  </w:rPr>
                  <w:fldChar w:fldCharType="separate"/>
                </w:r>
                <w:r>
                  <w:rPr>
                    <w:noProof/>
                    <w:webHidden/>
                  </w:rPr>
                  <w:t>16</w:t>
                </w:r>
                <w:r>
                  <w:rPr>
                    <w:noProof/>
                    <w:webHidden/>
                  </w:rPr>
                  <w:fldChar w:fldCharType="end"/>
                </w:r>
              </w:hyperlink>
            </w:p>
            <w:p w14:paraId="164D18D2" w14:textId="39D6ACCB" w:rsidR="00F23FD9" w:rsidRDefault="00F23FD9">
              <w:pPr>
                <w:pStyle w:val="INNH2"/>
                <w:rPr>
                  <w:rFonts w:eastAsiaTheme="minorEastAsia" w:cstheme="minorBidi"/>
                  <w:noProof/>
                  <w:kern w:val="0"/>
                  <w:sz w:val="22"/>
                  <w:szCs w:val="22"/>
                  <w14:ligatures w14:val="none"/>
                </w:rPr>
              </w:pPr>
              <w:hyperlink w:anchor="_Toc483415879" w:history="1">
                <w:r w:rsidRPr="008E4333">
                  <w:rPr>
                    <w:rStyle w:val="Hyperkobling"/>
                    <w:noProof/>
                  </w:rPr>
                  <w:t>Internettsider brukt for å se hva «markedet» har å by på:</w:t>
                </w:r>
                <w:r>
                  <w:rPr>
                    <w:noProof/>
                    <w:webHidden/>
                  </w:rPr>
                  <w:tab/>
                </w:r>
                <w:r>
                  <w:rPr>
                    <w:noProof/>
                    <w:webHidden/>
                  </w:rPr>
                  <w:fldChar w:fldCharType="begin"/>
                </w:r>
                <w:r>
                  <w:rPr>
                    <w:noProof/>
                    <w:webHidden/>
                  </w:rPr>
                  <w:instrText xml:space="preserve"> PAGEREF _Toc483415879 \h </w:instrText>
                </w:r>
                <w:r>
                  <w:rPr>
                    <w:noProof/>
                    <w:webHidden/>
                  </w:rPr>
                </w:r>
                <w:r>
                  <w:rPr>
                    <w:noProof/>
                    <w:webHidden/>
                  </w:rPr>
                  <w:fldChar w:fldCharType="separate"/>
                </w:r>
                <w:r>
                  <w:rPr>
                    <w:noProof/>
                    <w:webHidden/>
                  </w:rPr>
                  <w:t>16</w:t>
                </w:r>
                <w:r>
                  <w:rPr>
                    <w:noProof/>
                    <w:webHidden/>
                  </w:rPr>
                  <w:fldChar w:fldCharType="end"/>
                </w:r>
              </w:hyperlink>
            </w:p>
            <w:p w14:paraId="26BDE02C" w14:textId="29587808" w:rsidR="00F23FD9" w:rsidRDefault="00F23FD9">
              <w:pPr>
                <w:pStyle w:val="INNH2"/>
                <w:rPr>
                  <w:rFonts w:eastAsiaTheme="minorEastAsia" w:cstheme="minorBidi"/>
                  <w:noProof/>
                  <w:kern w:val="0"/>
                  <w:sz w:val="22"/>
                  <w:szCs w:val="22"/>
                  <w14:ligatures w14:val="none"/>
                </w:rPr>
              </w:pPr>
              <w:hyperlink w:anchor="_Toc483415880" w:history="1">
                <w:r w:rsidRPr="008E4333">
                  <w:rPr>
                    <w:rStyle w:val="Hyperkobling"/>
                    <w:noProof/>
                  </w:rPr>
                  <w:t>Bilder hentet fra ColourBox:</w:t>
                </w:r>
                <w:r>
                  <w:rPr>
                    <w:noProof/>
                    <w:webHidden/>
                  </w:rPr>
                  <w:tab/>
                </w:r>
                <w:r>
                  <w:rPr>
                    <w:noProof/>
                    <w:webHidden/>
                  </w:rPr>
                  <w:fldChar w:fldCharType="begin"/>
                </w:r>
                <w:r>
                  <w:rPr>
                    <w:noProof/>
                    <w:webHidden/>
                  </w:rPr>
                  <w:instrText xml:space="preserve"> PAGEREF _Toc483415880 \h </w:instrText>
                </w:r>
                <w:r>
                  <w:rPr>
                    <w:noProof/>
                    <w:webHidden/>
                  </w:rPr>
                </w:r>
                <w:r>
                  <w:rPr>
                    <w:noProof/>
                    <w:webHidden/>
                  </w:rPr>
                  <w:fldChar w:fldCharType="separate"/>
                </w:r>
                <w:r>
                  <w:rPr>
                    <w:noProof/>
                    <w:webHidden/>
                  </w:rPr>
                  <w:t>16</w:t>
                </w:r>
                <w:r>
                  <w:rPr>
                    <w:noProof/>
                    <w:webHidden/>
                  </w:rPr>
                  <w:fldChar w:fldCharType="end"/>
                </w:r>
              </w:hyperlink>
            </w:p>
            <w:p w14:paraId="6CAC0B20" w14:textId="67F22C39" w:rsidR="00AF4D50" w:rsidRDefault="00AF4D50">
              <w:r>
                <w:rPr>
                  <w:b/>
                  <w:bCs/>
                </w:rPr>
                <w:fldChar w:fldCharType="end"/>
              </w:r>
            </w:p>
          </w:sdtContent>
        </w:sdt>
        <w:p w14:paraId="1F33B6D3" w14:textId="77777777" w:rsidR="00AF4D50" w:rsidRDefault="00CA1BE8">
          <w:pPr>
            <w:spacing w:after="200" w:line="276" w:lineRule="auto"/>
          </w:pPr>
          <w:r>
            <w:br w:type="page"/>
          </w:r>
        </w:p>
        <w:p w14:paraId="1DF97B38" w14:textId="77777777" w:rsidR="00AF4D50" w:rsidRDefault="00AF4D50" w:rsidP="00AF4D50">
          <w:pPr>
            <w:pStyle w:val="Overskrift1"/>
          </w:pPr>
          <w:bookmarkStart w:id="1" w:name="_Toc483415847"/>
          <w:r>
            <w:lastRenderedPageBreak/>
            <w:t>Om rapporten</w:t>
          </w:r>
          <w:bookmarkEnd w:id="1"/>
        </w:p>
        <w:tbl>
          <w:tblPr>
            <w:tblStyle w:val="Vanligtabell1"/>
            <w:tblW w:w="0" w:type="auto"/>
            <w:tblLook w:val="04A0" w:firstRow="1" w:lastRow="0" w:firstColumn="1" w:lastColumn="0" w:noHBand="0" w:noVBand="1"/>
          </w:tblPr>
          <w:tblGrid>
            <w:gridCol w:w="4887"/>
            <w:gridCol w:w="4910"/>
          </w:tblGrid>
          <w:tr w:rsidR="00AF4D50" w14:paraId="2AF79241" w14:textId="77777777" w:rsidTr="00AF4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06F8E086" w14:textId="77777777" w:rsidR="00AF4D50" w:rsidRDefault="00AF4D50" w:rsidP="00AF4D50">
                <w:r>
                  <w:t>Emnekode og emnenavn:</w:t>
                </w:r>
              </w:p>
            </w:tc>
            <w:tc>
              <w:tcPr>
                <w:tcW w:w="4974" w:type="dxa"/>
              </w:tcPr>
              <w:p w14:paraId="14CA2B9B" w14:textId="77777777" w:rsidR="00AF4D50" w:rsidRDefault="00AF4D50" w:rsidP="00AF4D50">
                <w:pPr>
                  <w:cnfStyle w:val="100000000000" w:firstRow="1" w:lastRow="0" w:firstColumn="0" w:lastColumn="0" w:oddVBand="0" w:evenVBand="0" w:oddHBand="0" w:evenHBand="0" w:firstRowFirstColumn="0" w:firstRowLastColumn="0" w:lastRowFirstColumn="0" w:lastRowLastColumn="0"/>
                </w:pPr>
                <w:r>
                  <w:t>PRO101 Webprosjekt</w:t>
                </w:r>
              </w:p>
            </w:tc>
          </w:tr>
          <w:tr w:rsidR="00AF4D50" w14:paraId="796DE279"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76B2A33F" w14:textId="77777777" w:rsidR="00AF4D50" w:rsidRDefault="00AF4D50" w:rsidP="00AF4D50">
                <w:r>
                  <w:t>Innleveringsdato:</w:t>
                </w:r>
              </w:p>
            </w:tc>
            <w:tc>
              <w:tcPr>
                <w:tcW w:w="4974" w:type="dxa"/>
              </w:tcPr>
              <w:p w14:paraId="3E2DADB6" w14:textId="77777777" w:rsidR="00AF4D50" w:rsidRDefault="00AF4D50" w:rsidP="00AF4D50">
                <w:pPr>
                  <w:cnfStyle w:val="000000100000" w:firstRow="0" w:lastRow="0" w:firstColumn="0" w:lastColumn="0" w:oddVBand="0" w:evenVBand="0" w:oddHBand="1" w:evenHBand="0" w:firstRowFirstColumn="0" w:firstRowLastColumn="0" w:lastRowFirstColumn="0" w:lastRowLastColumn="0"/>
                </w:pPr>
                <w:r>
                  <w:t>29. mai 2017</w:t>
                </w:r>
              </w:p>
            </w:tc>
          </w:tr>
          <w:tr w:rsidR="00AF4D50" w14:paraId="7059434B"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0796477A" w14:textId="77777777" w:rsidR="00AF4D50" w:rsidRDefault="00AF4D50" w:rsidP="00AF4D50">
                <w:r>
                  <w:t>Antall sider:</w:t>
                </w:r>
              </w:p>
            </w:tc>
            <w:tc>
              <w:tcPr>
                <w:tcW w:w="4974" w:type="dxa"/>
              </w:tcPr>
              <w:p w14:paraId="2B40CF31" w14:textId="6AE99C92" w:rsidR="00AF4D50" w:rsidRDefault="00F530ED" w:rsidP="00AF4D50">
                <w:pPr>
                  <w:cnfStyle w:val="000000000000" w:firstRow="0" w:lastRow="0" w:firstColumn="0" w:lastColumn="0" w:oddVBand="0" w:evenVBand="0" w:oddHBand="0" w:evenHBand="0" w:firstRowFirstColumn="0" w:firstRowLastColumn="0" w:lastRowFirstColumn="0" w:lastRowLastColumn="0"/>
                </w:pPr>
                <w:r>
                  <w:t>!!!!!!!!!!!!!!!!!!!!!!!!!!!!!!!!!!!!!!!!!!!!!!!!!!!!!!!</w:t>
                </w:r>
              </w:p>
            </w:tc>
          </w:tr>
          <w:tr w:rsidR="00AF4D50" w14:paraId="4613C871"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2B7792CD" w14:textId="77777777" w:rsidR="00AF4D50" w:rsidRDefault="00AF4D50" w:rsidP="00AF4D50">
                <w:r>
                  <w:t>Antall ord</w:t>
                </w:r>
              </w:p>
            </w:tc>
            <w:tc>
              <w:tcPr>
                <w:tcW w:w="4974" w:type="dxa"/>
              </w:tcPr>
              <w:p w14:paraId="2547945F" w14:textId="221D432F" w:rsidR="00AF4D50" w:rsidRDefault="00F530ED" w:rsidP="00AF4D50">
                <w:pPr>
                  <w:cnfStyle w:val="000000100000" w:firstRow="0" w:lastRow="0" w:firstColumn="0" w:lastColumn="0" w:oddVBand="0" w:evenVBand="0" w:oddHBand="1" w:evenHBand="0" w:firstRowFirstColumn="0" w:firstRowLastColumn="0" w:lastRowFirstColumn="0" w:lastRowLastColumn="0"/>
                </w:pPr>
                <w:r>
                  <w:t>!!!!!!!!!!!!!!!!!!!!!!!!!!!!!!!!!!!!!!!!!!!!!!!!!!!!!!!</w:t>
                </w:r>
              </w:p>
            </w:tc>
          </w:tr>
          <w:tr w:rsidR="00AF4D50" w14:paraId="5315EF0C"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7FFD7F46" w14:textId="77777777" w:rsidR="00AF4D50" w:rsidRDefault="00AF4D50" w:rsidP="00AF4D50">
                <w:r>
                  <w:t>Gruppenummer</w:t>
                </w:r>
              </w:p>
            </w:tc>
            <w:tc>
              <w:tcPr>
                <w:tcW w:w="4974" w:type="dxa"/>
              </w:tcPr>
              <w:p w14:paraId="3B0893AC" w14:textId="77777777" w:rsidR="00AF4D50" w:rsidRDefault="00AF4D50" w:rsidP="00AF4D50">
                <w:pPr>
                  <w:cnfStyle w:val="000000000000" w:firstRow="0" w:lastRow="0" w:firstColumn="0" w:lastColumn="0" w:oddVBand="0" w:evenVBand="0" w:oddHBand="0" w:evenHBand="0" w:firstRowFirstColumn="0" w:firstRowLastColumn="0" w:lastRowFirstColumn="0" w:lastRowLastColumn="0"/>
                </w:pPr>
                <w:r>
                  <w:t>24</w:t>
                </w:r>
              </w:p>
            </w:tc>
          </w:tr>
          <w:tr w:rsidR="00AF4D50" w14:paraId="6C27B686"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0B8076BB" w14:textId="77777777" w:rsidR="00AF4D50" w:rsidRDefault="00AF4D50" w:rsidP="00AF4D50">
                <w:r>
                  <w:t>Studentnavn:</w:t>
                </w:r>
              </w:p>
            </w:tc>
            <w:tc>
              <w:tcPr>
                <w:tcW w:w="4974" w:type="dxa"/>
              </w:tcPr>
              <w:p w14:paraId="5A578F77" w14:textId="77777777" w:rsidR="00AF4D50" w:rsidRDefault="00AF4D50" w:rsidP="00AF4D50">
                <w:pPr>
                  <w:cnfStyle w:val="000000100000" w:firstRow="0" w:lastRow="0" w:firstColumn="0" w:lastColumn="0" w:oddVBand="0" w:evenVBand="0" w:oddHBand="1" w:evenHBand="0" w:firstRowFirstColumn="0" w:firstRowLastColumn="0" w:lastRowFirstColumn="0" w:lastRowLastColumn="0"/>
                </w:pPr>
                <w:r>
                  <w:t>Studentnummer:</w:t>
                </w:r>
              </w:p>
            </w:tc>
          </w:tr>
          <w:tr w:rsidR="00AF4D50" w14:paraId="5ACBDD2D"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4A921AE8" w14:textId="77777777" w:rsidR="00AF4D50" w:rsidRDefault="00632D24" w:rsidP="00AF4D50">
                <w:r>
                  <w:t>Endre Mikal Synnes</w:t>
                </w:r>
              </w:p>
            </w:tc>
            <w:tc>
              <w:tcPr>
                <w:tcW w:w="4974" w:type="dxa"/>
              </w:tcPr>
              <w:p w14:paraId="621F033B" w14:textId="77777777" w:rsidR="00AF4D50" w:rsidRDefault="00632D24" w:rsidP="00AF4D50">
                <w:pPr>
                  <w:cnfStyle w:val="000000000000" w:firstRow="0" w:lastRow="0" w:firstColumn="0" w:lastColumn="0" w:oddVBand="0" w:evenVBand="0" w:oddHBand="0" w:evenHBand="0" w:firstRowFirstColumn="0" w:firstRowLastColumn="0" w:lastRowFirstColumn="0" w:lastRowLastColumn="0"/>
                </w:pPr>
                <w:r>
                  <w:t>704293</w:t>
                </w:r>
              </w:p>
            </w:tc>
          </w:tr>
          <w:tr w:rsidR="00AF4D50" w14:paraId="427C3D8A"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59F0F305" w14:textId="77777777" w:rsidR="00AF4D50" w:rsidRDefault="00AF4D50" w:rsidP="00AF4D50">
                <w:r>
                  <w:t>Cem Karlsen</w:t>
                </w:r>
              </w:p>
            </w:tc>
            <w:tc>
              <w:tcPr>
                <w:tcW w:w="4974" w:type="dxa"/>
              </w:tcPr>
              <w:p w14:paraId="0BA7E155" w14:textId="77777777" w:rsidR="00AF4D50" w:rsidRDefault="00632D24" w:rsidP="00AF4D50">
                <w:pPr>
                  <w:cnfStyle w:val="000000100000" w:firstRow="0" w:lastRow="0" w:firstColumn="0" w:lastColumn="0" w:oddVBand="0" w:evenVBand="0" w:oddHBand="1" w:evenHBand="0" w:firstRowFirstColumn="0" w:firstRowLastColumn="0" w:lastRowFirstColumn="0" w:lastRowLastColumn="0"/>
                </w:pPr>
                <w:r>
                  <w:t>704061</w:t>
                </w:r>
              </w:p>
            </w:tc>
          </w:tr>
          <w:tr w:rsidR="00AF4D50" w14:paraId="146DE22E"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3351B1CC" w14:textId="77777777" w:rsidR="00AF4D50" w:rsidRDefault="00AF4D50" w:rsidP="00AF4D50">
                <w:r>
                  <w:t>Andreas Ritter</w:t>
                </w:r>
              </w:p>
            </w:tc>
            <w:tc>
              <w:tcPr>
                <w:tcW w:w="4974" w:type="dxa"/>
              </w:tcPr>
              <w:p w14:paraId="601EB0B4" w14:textId="77777777" w:rsidR="00AF4D50" w:rsidRDefault="00632D24" w:rsidP="00AF4D50">
                <w:pPr>
                  <w:cnfStyle w:val="000000000000" w:firstRow="0" w:lastRow="0" w:firstColumn="0" w:lastColumn="0" w:oddVBand="0" w:evenVBand="0" w:oddHBand="0" w:evenHBand="0" w:firstRowFirstColumn="0" w:firstRowLastColumn="0" w:lastRowFirstColumn="0" w:lastRowLastColumn="0"/>
                </w:pPr>
                <w:r>
                  <w:t>703965</w:t>
                </w:r>
              </w:p>
            </w:tc>
          </w:tr>
          <w:tr w:rsidR="00AF4D50" w14:paraId="7C96877E"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568AAAB1" w14:textId="77777777" w:rsidR="00AF4D50" w:rsidRDefault="00AF4D50" w:rsidP="00AF4D50">
                <w:r>
                  <w:t>Kai H T Mortensen_Langhaug</w:t>
                </w:r>
              </w:p>
            </w:tc>
            <w:tc>
              <w:tcPr>
                <w:tcW w:w="4974" w:type="dxa"/>
              </w:tcPr>
              <w:p w14:paraId="20C33A0B" w14:textId="77777777" w:rsidR="00AF4D50" w:rsidRDefault="00632D24" w:rsidP="00AF4D50">
                <w:pPr>
                  <w:cnfStyle w:val="000000100000" w:firstRow="0" w:lastRow="0" w:firstColumn="0" w:lastColumn="0" w:oddVBand="0" w:evenVBand="0" w:oddHBand="1" w:evenHBand="0" w:firstRowFirstColumn="0" w:firstRowLastColumn="0" w:lastRowFirstColumn="0" w:lastRowLastColumn="0"/>
                </w:pPr>
                <w:r>
                  <w:t>704342</w:t>
                </w:r>
              </w:p>
            </w:tc>
          </w:tr>
        </w:tbl>
        <w:p w14:paraId="7EB049E2" w14:textId="638FD803" w:rsidR="0019734D" w:rsidRDefault="00AF4D50" w:rsidP="0019734D">
          <w:r>
            <w:br w:type="page"/>
          </w:r>
        </w:p>
      </w:sdtContent>
    </w:sdt>
    <w:p w14:paraId="362E0F09" w14:textId="3D2A0B22" w:rsidR="00A11116" w:rsidRDefault="00CA1BE8" w:rsidP="0019734D">
      <w:pPr>
        <w:pStyle w:val="Overskrift1"/>
      </w:pPr>
      <w:bookmarkStart w:id="2" w:name="_Toc483415848"/>
      <w:r>
        <w:lastRenderedPageBreak/>
        <w:t>Innledning</w:t>
      </w:r>
      <w:bookmarkEnd w:id="2"/>
    </w:p>
    <w:p w14:paraId="10F9EA27" w14:textId="77777777" w:rsidR="00294945" w:rsidRPr="00294945" w:rsidRDefault="00294945" w:rsidP="00294945"/>
    <w:p w14:paraId="0E9FB099" w14:textId="77777777" w:rsidR="00294945" w:rsidRDefault="00294945" w:rsidP="00294945">
      <w:pPr>
        <w:spacing w:after="160"/>
        <w:ind w:left="360"/>
      </w:pPr>
      <w:r>
        <w:t xml:space="preserve">Det å sparke i gang livet som student på et universitet er, for folk flest, ingen dans på roser. Studentlivet krever at man setter seg inn i utallige nye regler, konstant må følge opp oppgavedeadlines og det som verre er. (Dessverre) er dette intet unntak på Westerdals Oslo ACT. Ikke nok med at man nærmest drukner i skolerelaterte saker, inne i denne mølja må man prøve å blande inn «privatliv» og en eventuell jobb. Dersom man er ny i området, får man enda mer å sette seg inn i. «Hvor ligger den nærmeste fastfood-jointen med gratis levering til skolebiblioteket?», «hvor finner jeg en bar hvor jeg kan bli kjent med andre studenter?» - noen spørsmål en student kan spørre seg selv. Dessverre kan det være vanskelig å finne gode svar med beskrivelser tilpasset studenter. Hvor kan en student, som bør bruke tiden sin på det akademiske framfor det å google seg til gode steder å besøke, gå da? </w:t>
      </w:r>
    </w:p>
    <w:p w14:paraId="1F4690C3" w14:textId="77777777" w:rsidR="00294945" w:rsidRDefault="00294945" w:rsidP="00294945">
      <w:pPr>
        <w:spacing w:after="160"/>
        <w:ind w:left="360"/>
      </w:pPr>
    </w:p>
    <w:p w14:paraId="712C3EA3" w14:textId="77777777" w:rsidR="00294945" w:rsidRDefault="00294945" w:rsidP="00294945">
      <w:pPr>
        <w:spacing w:after="160"/>
        <w:ind w:left="360"/>
      </w:pPr>
      <w:r>
        <w:t>I denne sammenheng har vi fått i oppgave å utvikle en webside som setter fokus på tilbudene i nærmiljøet rundt Westerdals. I og med at Westerdals består av tre ulike campus, på forskjellige steder i Oslo, bestemte vi oss for å gå i dybden på Campus Fjerdingen. Nettsiden skal inneholde mulighetene man som student (eller ansatt) finner rundt campus, om det er spisesteder, barer, arrangementer etc.. Nettsiden utvikles etter forskjellige behov vi på gruppen mener er etterspurt samt tekniske krav knyttet til løsningen bestemt i oppgaven. De tekniske kravene er som følger:</w:t>
      </w:r>
    </w:p>
    <w:p w14:paraId="496BDD17" w14:textId="77777777" w:rsidR="00294945" w:rsidRDefault="00294945" w:rsidP="00294945">
      <w:pPr>
        <w:pStyle w:val="Listeavsnitt"/>
        <w:numPr>
          <w:ilvl w:val="0"/>
          <w:numId w:val="38"/>
        </w:numPr>
        <w:spacing w:after="160"/>
      </w:pPr>
      <w:r>
        <w:t>Websiden skal bestå av en hovedside og minimum fire undersider</w:t>
      </w:r>
    </w:p>
    <w:p w14:paraId="4A0D8828" w14:textId="77777777" w:rsidR="00294945" w:rsidRDefault="00294945" w:rsidP="00294945">
      <w:pPr>
        <w:pStyle w:val="Listeavsnitt"/>
        <w:numPr>
          <w:ilvl w:val="0"/>
          <w:numId w:val="38"/>
        </w:numPr>
        <w:spacing w:after="160"/>
      </w:pPr>
      <w:r>
        <w:t>Designet skal være brukervennlig, følge gjeldene prinsipper og tilpasset målgruppen</w:t>
      </w:r>
    </w:p>
    <w:p w14:paraId="042D4758" w14:textId="77777777" w:rsidR="00294945" w:rsidRDefault="00294945" w:rsidP="00294945">
      <w:pPr>
        <w:pStyle w:val="Listeavsnitt"/>
        <w:numPr>
          <w:ilvl w:val="0"/>
          <w:numId w:val="38"/>
        </w:numPr>
        <w:spacing w:after="160"/>
      </w:pPr>
      <w:r>
        <w:t>Websiden skal kommunisere med en database, og PHP skal brukes</w:t>
      </w:r>
    </w:p>
    <w:p w14:paraId="5816A228" w14:textId="77777777" w:rsidR="00294945" w:rsidRDefault="00294945" w:rsidP="00294945">
      <w:pPr>
        <w:pStyle w:val="Listeavsnitt"/>
        <w:numPr>
          <w:ilvl w:val="0"/>
          <w:numId w:val="38"/>
        </w:numPr>
        <w:spacing w:after="160"/>
      </w:pPr>
      <w:r>
        <w:t>Databasen skal inneholde minst to tabeller og en fremmednøkkel</w:t>
      </w:r>
    </w:p>
    <w:p w14:paraId="7757B24B" w14:textId="77777777" w:rsidR="00294945" w:rsidRDefault="00294945" w:rsidP="00294945">
      <w:pPr>
        <w:pStyle w:val="Listeavsnitt"/>
        <w:numPr>
          <w:ilvl w:val="0"/>
          <w:numId w:val="38"/>
        </w:numPr>
        <w:spacing w:after="160"/>
      </w:pPr>
      <w:r>
        <w:t>Det skal gjøres minst en spørring til hver tabell</w:t>
      </w:r>
    </w:p>
    <w:p w14:paraId="7A5FD84F" w14:textId="77777777" w:rsidR="00294945" w:rsidRDefault="00294945" w:rsidP="00294945">
      <w:pPr>
        <w:pStyle w:val="Listeavsnitt"/>
        <w:numPr>
          <w:ilvl w:val="0"/>
          <w:numId w:val="38"/>
        </w:numPr>
        <w:spacing w:after="160"/>
      </w:pPr>
      <w:r>
        <w:t>Bruk flere PHP-filer og importer de ved bruk av enten require eller namespaces/autoload</w:t>
      </w:r>
    </w:p>
    <w:p w14:paraId="49FA52A6" w14:textId="77777777" w:rsidR="00294945" w:rsidRDefault="00294945" w:rsidP="00294945">
      <w:pPr>
        <w:pStyle w:val="Listeavsnitt"/>
        <w:numPr>
          <w:ilvl w:val="0"/>
          <w:numId w:val="38"/>
        </w:numPr>
        <w:spacing w:after="160"/>
      </w:pPr>
      <w:r>
        <w:t>Ha minst en PHP-fil som importeres av hver side</w:t>
      </w:r>
    </w:p>
    <w:p w14:paraId="23417F33" w14:textId="77777777" w:rsidR="00294945" w:rsidRDefault="00294945" w:rsidP="00294945">
      <w:pPr>
        <w:pStyle w:val="Listeavsnitt"/>
        <w:numPr>
          <w:ilvl w:val="0"/>
          <w:numId w:val="38"/>
        </w:numPr>
        <w:spacing w:after="160"/>
      </w:pPr>
      <w:r>
        <w:t>Koden skal lastes opp på et eksternt GitHub repository</w:t>
      </w:r>
    </w:p>
    <w:p w14:paraId="22B999A7" w14:textId="77777777" w:rsidR="00294945" w:rsidRDefault="00294945" w:rsidP="00294945">
      <w:pPr>
        <w:pStyle w:val="Listeavsnitt"/>
        <w:numPr>
          <w:ilvl w:val="0"/>
          <w:numId w:val="38"/>
        </w:numPr>
        <w:spacing w:after="160"/>
      </w:pPr>
      <w:r>
        <w:t>Vise at WCAG-kravene er påtenkt, og at det legges til rette for de med nedsatt funksjonsevne</w:t>
      </w:r>
    </w:p>
    <w:p w14:paraId="45485224" w14:textId="77777777" w:rsidR="00294945" w:rsidRDefault="00294945" w:rsidP="00294945">
      <w:pPr>
        <w:pStyle w:val="Listeavsnitt"/>
        <w:numPr>
          <w:ilvl w:val="0"/>
          <w:numId w:val="38"/>
        </w:numPr>
        <w:spacing w:after="160"/>
      </w:pPr>
      <w:r>
        <w:t>Koden skal være ryddig og lettleselig.</w:t>
      </w:r>
    </w:p>
    <w:p w14:paraId="02840AF2" w14:textId="77777777" w:rsidR="00294945" w:rsidRDefault="00294945" w:rsidP="00294945"/>
    <w:p w14:paraId="1EA48D8E" w14:textId="77777777" w:rsidR="00294945" w:rsidRDefault="00294945" w:rsidP="00294945">
      <w:pPr>
        <w:spacing w:after="200" w:line="276" w:lineRule="auto"/>
        <w:ind w:left="360"/>
      </w:pPr>
      <w:r>
        <w:t>Vi på gruppen hadde svært få uenigheter når det gjaldt å sette mål for oppgaven. Alle var motiverte til å gi 100%, jobbe strukturert og disiplinert, og at vi kun blir fornøyde med en solid nettløsning (og toppkarakter naturligvis).  Vi hadde ingen problemer med å fordele oppgaver, ettersom hvert medlem hadde et spesielt «fagfelt». Andreas – høy kompetanse med det tekniske, spesielt en racer i frontend, kodeskriving. Kai – enorm kunnskap med det tekniske, spesielt backend. Endre – en naturlig leder som hjelper der det trengs, med nøkkelfelt å gjøre idéer til virkelighet. Cem – Mindre teknisk enn resten av gruppen, men kompenserer med det kreative, skyter inn idéer fra alle kanter. Samtidig mener vi at vi jobber som en enhet, hvor alle har en mening på alle problemstillingene ved oppgaven.</w:t>
      </w:r>
    </w:p>
    <w:p w14:paraId="54ABD51D" w14:textId="29D73770" w:rsidR="00AF4D50" w:rsidRDefault="00294945" w:rsidP="00294945">
      <w:pPr>
        <w:spacing w:after="160"/>
      </w:pPr>
      <w:r>
        <w:rPr>
          <w:kern w:val="0"/>
          <w14:ligatures w14:val="none"/>
        </w:rPr>
        <w:t>I denne rapporten vil vi gå igjennom hvert aspekt ved nettløsningen vår; alt fra hvordan vi kom fram til idéen vi valgte å gå for, hvordan den ukentlige utviklingen foregikk, hvordan vi satt opp prototypen og hva som spilte inn i oppsettet av denne, hvilke prinsipper vi har fulgt gjennom hele prosjektet, vår bruk av Git og andre hjelpemidler, hvilke tekniske valg vi tok og til slutt en liste med referanser brukt.</w:t>
      </w:r>
    </w:p>
    <w:p w14:paraId="5F1B9B8A" w14:textId="77777777" w:rsidR="00CA1BE8" w:rsidRDefault="00CA1BE8"/>
    <w:p w14:paraId="412AED73" w14:textId="77777777" w:rsidR="00AF4D50" w:rsidRDefault="00CA1BE8">
      <w:pPr>
        <w:spacing w:after="200" w:line="276" w:lineRule="auto"/>
      </w:pPr>
      <w:r>
        <w:br w:type="page"/>
      </w:r>
    </w:p>
    <w:p w14:paraId="26E43955" w14:textId="3CE81835" w:rsidR="00AF4D50" w:rsidRDefault="00AF4D50" w:rsidP="0019734D">
      <w:pPr>
        <w:pStyle w:val="Overskrift1"/>
      </w:pPr>
      <w:bookmarkStart w:id="3" w:name="_Toc483415849"/>
      <w:r>
        <w:lastRenderedPageBreak/>
        <w:t>Idè og konsept</w:t>
      </w:r>
      <w:bookmarkEnd w:id="3"/>
    </w:p>
    <w:p w14:paraId="2EF58A70" w14:textId="4D3A6BF8" w:rsidR="00790A5F" w:rsidRDefault="00790A5F" w:rsidP="00790A5F"/>
    <w:p w14:paraId="554CDC1D" w14:textId="373DE7E1" w:rsidR="00790A5F" w:rsidRDefault="00132A30" w:rsidP="00790A5F">
      <w:pPr>
        <w:pStyle w:val="Overskrift2"/>
      </w:pPr>
      <w:bookmarkStart w:id="4" w:name="_Toc483415850"/>
      <w:r>
        <w:t>Hvordan vi kom fram til ideen</w:t>
      </w:r>
      <w:bookmarkEnd w:id="4"/>
    </w:p>
    <w:p w14:paraId="5CF57D8D" w14:textId="51D2E9BA" w:rsidR="00132A30" w:rsidRDefault="00132A30" w:rsidP="00132A30">
      <w:r>
        <w:t xml:space="preserve">Slik informasjonen til studenter hos Westerdals er nå, så vet et forbedringspotensial for å få informasjon fram til de studentene informasjonen kan være aktuell for. I dag har vi en Facebook gruppe (Westerdals Sosial), hvor alt mulig av informasjon, arrangementer og aktiviteter publiseres. </w:t>
      </w:r>
      <w:r w:rsidR="00DC346C">
        <w:t xml:space="preserve">Problemet her er at alt blir en enste stor smørje og ting som er interessant for den enkelte forsvinner i all informasjon som kanskje ikke er interessant eller relevant for den enkelte. På denne Facebook-gruppen ligger heller ikke all informasjon. </w:t>
      </w:r>
      <w:r w:rsidR="00B35F49">
        <w:t xml:space="preserve">Noe ligger på Its-learning og noe på skolens egne nettsider osv. </w:t>
      </w:r>
      <w:r w:rsidR="00DC346C">
        <w:t>Så slik vi ser det finnes det ikke en enkel måte å finne informasjon som er interessant for akkurat deg. Enten ender du opp med å finne alt mulig du ikke er interessert i eller ikke finne det du er ute etter.</w:t>
      </w:r>
    </w:p>
    <w:p w14:paraId="29D65CA0" w14:textId="20FD14AA" w:rsidR="00132A30" w:rsidRDefault="00132A30" w:rsidP="00132A30"/>
    <w:p w14:paraId="280E829E" w14:textId="762C9BA7" w:rsidR="00B97907" w:rsidRDefault="00B97907" w:rsidP="00132A30"/>
    <w:p w14:paraId="285C410B" w14:textId="442D1B0E" w:rsidR="00B97907" w:rsidRDefault="00B97907" w:rsidP="00B97907">
      <w:pPr>
        <w:pStyle w:val="Overskrift2"/>
      </w:pPr>
      <w:bookmarkStart w:id="5" w:name="_Toc483415851"/>
      <w:r>
        <w:t>Hva er ideen</w:t>
      </w:r>
      <w:bookmarkEnd w:id="5"/>
    </w:p>
    <w:p w14:paraId="1173B09F" w14:textId="550EC1F5" w:rsidR="00B97907" w:rsidRDefault="00B97907" w:rsidP="00B97907">
      <w:r>
        <w:t>Ideen vår er å få samlet all ikke-faglig informasjon som kan være interessant for studenter ved Westerdals</w:t>
      </w:r>
      <w:r w:rsidR="00B35F49">
        <w:t xml:space="preserve"> campus Fjerdingen</w:t>
      </w:r>
      <w:r>
        <w:t>, og vist for den enkelte hva som kan være av interesse for akkurat han eller hun. Vår løsning mener vi vil ta det gode fra både Facebook-gruppen og Its-lea</w:t>
      </w:r>
      <w:r w:rsidR="00B35F49">
        <w:t>rning. Dette</w:t>
      </w:r>
      <w:r>
        <w:t xml:space="preserve"> med å samle informasjon</w:t>
      </w:r>
      <w:r w:rsidR="00B35F49">
        <w:t>, men</w:t>
      </w:r>
      <w:r>
        <w:t xml:space="preserve"> og</w:t>
      </w:r>
      <w:r w:rsidR="00B35F49">
        <w:t>så</w:t>
      </w:r>
      <w:r>
        <w:t xml:space="preserve"> få dette fram til de studentene det kan være interessant for. Samtidig vil</w:t>
      </w:r>
      <w:r w:rsidR="00B35F49">
        <w:t xml:space="preserve"> vi</w:t>
      </w:r>
      <w:r>
        <w:t xml:space="preserve"> få</w:t>
      </w:r>
      <w:r w:rsidR="00884D37">
        <w:t xml:space="preserve"> inn aspekter som alle studenter ønsker, nemlig rabatter. Alt dette ønsker vi å samle på ett sted, og på samme tid unngå en overflod av uinteressant informasjon.</w:t>
      </w:r>
    </w:p>
    <w:p w14:paraId="35A46C4B" w14:textId="4C8AA24D" w:rsidR="00884D37" w:rsidRDefault="00884D37" w:rsidP="00B97907"/>
    <w:p w14:paraId="7D8140A8" w14:textId="77777777" w:rsidR="0047486A" w:rsidRDefault="0047486A" w:rsidP="00B97907"/>
    <w:p w14:paraId="22E9349B" w14:textId="5E072130" w:rsidR="00884D37" w:rsidRDefault="00884D37" w:rsidP="00884D37">
      <w:pPr>
        <w:pStyle w:val="Overskrift2"/>
      </w:pPr>
      <w:bookmarkStart w:id="6" w:name="_Toc483415852"/>
      <w:r>
        <w:t>Hva er unike med vår ide?</w:t>
      </w:r>
      <w:bookmarkEnd w:id="6"/>
    </w:p>
    <w:p w14:paraId="5291073A" w14:textId="067B265E" w:rsidR="00884D37" w:rsidRDefault="00884D37" w:rsidP="00884D37">
      <w:r>
        <w:t>Måten vi presenterer informasjonen til brukeren (Studenter ved Westerdals Campus Fjerdingen) og samling av hvilken type informasjon vi leverer, mener vi det mangler per i dag. I dagens overflod av informasjon er det rett og slett blitt vanskelig å finne noe som kan være interessant for en. Det kan ende med at man ikke får med seg et arrangement, stilling eller aktivitet som kunne være artig å få med seg.</w:t>
      </w:r>
    </w:p>
    <w:p w14:paraId="6A05682E" w14:textId="46A13A03" w:rsidR="00884D37" w:rsidRDefault="00884D37" w:rsidP="00884D37"/>
    <w:p w14:paraId="323B6899" w14:textId="41F51120" w:rsidR="0047486A" w:rsidRDefault="0047486A" w:rsidP="00884D37"/>
    <w:p w14:paraId="719EC845" w14:textId="4F36007E" w:rsidR="0047486A" w:rsidRDefault="0047486A" w:rsidP="00884D37"/>
    <w:p w14:paraId="65BDB205" w14:textId="7C863890" w:rsidR="0047486A" w:rsidRDefault="0047486A" w:rsidP="00884D37"/>
    <w:p w14:paraId="4434E4F2" w14:textId="3B08DCBB" w:rsidR="0047486A" w:rsidRDefault="0047486A" w:rsidP="00884D37"/>
    <w:p w14:paraId="5E08D151" w14:textId="040456B8" w:rsidR="0047486A" w:rsidRDefault="0047486A" w:rsidP="00884D37"/>
    <w:p w14:paraId="357F7B1B" w14:textId="14471AF0" w:rsidR="0047486A" w:rsidRDefault="0047486A" w:rsidP="00884D37"/>
    <w:p w14:paraId="06E11DA4" w14:textId="18F81C42" w:rsidR="0047486A" w:rsidRDefault="0047486A" w:rsidP="00884D37"/>
    <w:p w14:paraId="0160CDDF" w14:textId="610EE55B" w:rsidR="0047486A" w:rsidRDefault="0047486A" w:rsidP="00884D37"/>
    <w:p w14:paraId="1381C295" w14:textId="2C293BD5" w:rsidR="0047486A" w:rsidRDefault="0047486A" w:rsidP="00884D37"/>
    <w:p w14:paraId="44E9126D" w14:textId="77777777" w:rsidR="0047486A" w:rsidRDefault="0047486A" w:rsidP="00884D37"/>
    <w:p w14:paraId="7A915E18" w14:textId="409F5C5E" w:rsidR="00884D37" w:rsidRDefault="00884D37" w:rsidP="00884D37">
      <w:pPr>
        <w:pStyle w:val="Overskrift2"/>
      </w:pPr>
      <w:bookmarkStart w:id="7" w:name="_Toc483415853"/>
      <w:r>
        <w:t>Hva er vårt fokusområde?</w:t>
      </w:r>
      <w:bookmarkEnd w:id="7"/>
    </w:p>
    <w:p w14:paraId="3CA76BA6" w14:textId="6458F82D" w:rsidR="00884D37" w:rsidRDefault="00884D37" w:rsidP="00884D37">
      <w:r>
        <w:t>I løsningen vår fokuserer vi på tre hovedkategorier</w:t>
      </w:r>
      <w:r w:rsidR="0047486A">
        <w:t xml:space="preserve"> med underkategorier</w:t>
      </w:r>
      <w:r>
        <w:t>:</w:t>
      </w:r>
    </w:p>
    <w:p w14:paraId="63A4003E" w14:textId="3114E8AF" w:rsidR="00884D37" w:rsidRDefault="00884D37" w:rsidP="00884D37">
      <w:pPr>
        <w:pStyle w:val="Listeavsnitt"/>
        <w:numPr>
          <w:ilvl w:val="0"/>
          <w:numId w:val="36"/>
        </w:numPr>
      </w:pPr>
      <w:r>
        <w:t>I nærheten</w:t>
      </w:r>
    </w:p>
    <w:p w14:paraId="0A2F4B62" w14:textId="573C962A" w:rsidR="0047486A" w:rsidRDefault="0047486A" w:rsidP="0047486A">
      <w:pPr>
        <w:pStyle w:val="Listeavsnitt"/>
        <w:numPr>
          <w:ilvl w:val="1"/>
          <w:numId w:val="36"/>
        </w:numPr>
      </w:pPr>
      <w:r>
        <w:t>Aktiviteter</w:t>
      </w:r>
    </w:p>
    <w:p w14:paraId="4A59A50B" w14:textId="2578186C" w:rsidR="0047486A" w:rsidRDefault="0047486A" w:rsidP="0047486A">
      <w:pPr>
        <w:pStyle w:val="Listeavsnitt"/>
        <w:numPr>
          <w:ilvl w:val="1"/>
          <w:numId w:val="36"/>
        </w:numPr>
      </w:pPr>
      <w:r>
        <w:t>Arrangementer</w:t>
      </w:r>
    </w:p>
    <w:p w14:paraId="6F443B93" w14:textId="4A3EA748" w:rsidR="0047486A" w:rsidRDefault="0047486A" w:rsidP="0047486A">
      <w:pPr>
        <w:pStyle w:val="Listeavsnitt"/>
        <w:numPr>
          <w:ilvl w:val="1"/>
          <w:numId w:val="36"/>
        </w:numPr>
      </w:pPr>
      <w:r>
        <w:t>Mat og drikke</w:t>
      </w:r>
    </w:p>
    <w:p w14:paraId="4A18F3F3" w14:textId="1B4ED72B" w:rsidR="00884D37" w:rsidRDefault="00884D37" w:rsidP="00884D37">
      <w:pPr>
        <w:pStyle w:val="Listeavsnitt"/>
        <w:numPr>
          <w:ilvl w:val="0"/>
          <w:numId w:val="36"/>
        </w:numPr>
      </w:pPr>
      <w:r>
        <w:t>På campus</w:t>
      </w:r>
    </w:p>
    <w:p w14:paraId="3AA15155" w14:textId="16924BEB" w:rsidR="0047486A" w:rsidRDefault="0047486A" w:rsidP="0047486A">
      <w:pPr>
        <w:pStyle w:val="Listeavsnitt"/>
        <w:numPr>
          <w:ilvl w:val="1"/>
          <w:numId w:val="36"/>
        </w:numPr>
      </w:pPr>
      <w:r>
        <w:t>Stillinger</w:t>
      </w:r>
    </w:p>
    <w:p w14:paraId="057742A7" w14:textId="56B6B594" w:rsidR="0047486A" w:rsidRDefault="0047486A" w:rsidP="0047486A">
      <w:pPr>
        <w:pStyle w:val="Listeavsnitt"/>
        <w:numPr>
          <w:ilvl w:val="1"/>
          <w:numId w:val="36"/>
        </w:numPr>
      </w:pPr>
      <w:r>
        <w:t>Arrangementer</w:t>
      </w:r>
    </w:p>
    <w:p w14:paraId="4CA1796B" w14:textId="51F1B8E3" w:rsidR="0047486A" w:rsidRDefault="0047486A" w:rsidP="0047486A">
      <w:pPr>
        <w:pStyle w:val="Listeavsnitt"/>
        <w:numPr>
          <w:ilvl w:val="1"/>
          <w:numId w:val="36"/>
        </w:numPr>
      </w:pPr>
      <w:r>
        <w:t>Foreninger</w:t>
      </w:r>
    </w:p>
    <w:p w14:paraId="433A9D56" w14:textId="0C597242" w:rsidR="00884D37" w:rsidRDefault="00884D37" w:rsidP="00884D37">
      <w:pPr>
        <w:pStyle w:val="Listeavsnitt"/>
        <w:numPr>
          <w:ilvl w:val="0"/>
          <w:numId w:val="36"/>
        </w:numPr>
      </w:pPr>
      <w:r>
        <w:t>Rabatter</w:t>
      </w:r>
    </w:p>
    <w:p w14:paraId="5E810A98" w14:textId="68090C9C" w:rsidR="0047486A" w:rsidRDefault="0047486A" w:rsidP="0047486A">
      <w:pPr>
        <w:pStyle w:val="Listeavsnitt"/>
        <w:numPr>
          <w:ilvl w:val="1"/>
          <w:numId w:val="36"/>
        </w:numPr>
      </w:pPr>
      <w:r>
        <w:t>Elektronikk</w:t>
      </w:r>
    </w:p>
    <w:p w14:paraId="3E35B4C8" w14:textId="1718060A" w:rsidR="0047486A" w:rsidRDefault="0047486A" w:rsidP="0047486A">
      <w:pPr>
        <w:pStyle w:val="Listeavsnitt"/>
        <w:numPr>
          <w:ilvl w:val="1"/>
          <w:numId w:val="36"/>
        </w:numPr>
      </w:pPr>
      <w:r>
        <w:t>Musikk</w:t>
      </w:r>
    </w:p>
    <w:p w14:paraId="0FAC5F50" w14:textId="74D9EA79" w:rsidR="0047486A" w:rsidRDefault="0047486A" w:rsidP="0047486A">
      <w:pPr>
        <w:pStyle w:val="Listeavsnitt"/>
        <w:numPr>
          <w:ilvl w:val="1"/>
          <w:numId w:val="36"/>
        </w:numPr>
      </w:pPr>
      <w:r>
        <w:t>Mat og drikke</w:t>
      </w:r>
    </w:p>
    <w:p w14:paraId="67051120" w14:textId="4F3F4680" w:rsidR="0047486A" w:rsidRDefault="0047486A" w:rsidP="0047486A">
      <w:pPr>
        <w:pStyle w:val="Listeavsnitt"/>
        <w:numPr>
          <w:ilvl w:val="1"/>
          <w:numId w:val="36"/>
        </w:numPr>
      </w:pPr>
      <w:r>
        <w:t>Reise</w:t>
      </w:r>
    </w:p>
    <w:p w14:paraId="093EFA3E" w14:textId="257028A0" w:rsidR="0047486A" w:rsidRDefault="0047486A" w:rsidP="0047486A">
      <w:pPr>
        <w:pStyle w:val="Listeavsnitt"/>
        <w:numPr>
          <w:ilvl w:val="1"/>
          <w:numId w:val="36"/>
        </w:numPr>
      </w:pPr>
      <w:r>
        <w:t>Annet</w:t>
      </w:r>
    </w:p>
    <w:p w14:paraId="2F5A84E7" w14:textId="071E0E29" w:rsidR="00CA1BE8" w:rsidRDefault="0047486A">
      <w:pPr>
        <w:spacing w:after="200" w:line="276" w:lineRule="auto"/>
      </w:pPr>
      <w:r>
        <w:t>Vi mener at de fleste studenter vil ha nytte av og være interessert i disse kategoriene. Brukeren vil selvfølgelig få mulighet til på filtrere bort kategorier, men med vår løsning håper vi brukeren skal få det han eller hun leter etter uten for mye leting.</w:t>
      </w:r>
    </w:p>
    <w:p w14:paraId="46E41694" w14:textId="08186D03" w:rsidR="0047486A" w:rsidRDefault="0047486A">
      <w:pPr>
        <w:spacing w:after="200" w:line="276" w:lineRule="auto"/>
      </w:pPr>
    </w:p>
    <w:p w14:paraId="2C1AB048" w14:textId="38A5EF66" w:rsidR="0047486A" w:rsidRDefault="0047486A">
      <w:pPr>
        <w:spacing w:after="200" w:line="276" w:lineRule="auto"/>
      </w:pPr>
    </w:p>
    <w:p w14:paraId="50DDF00C" w14:textId="5A752C7F" w:rsidR="0047486A" w:rsidRDefault="0047486A">
      <w:pPr>
        <w:spacing w:after="200" w:line="276" w:lineRule="auto"/>
      </w:pPr>
    </w:p>
    <w:p w14:paraId="5C38D9DA" w14:textId="01D2EE51" w:rsidR="0047486A" w:rsidRDefault="0047486A">
      <w:pPr>
        <w:spacing w:after="200" w:line="276" w:lineRule="auto"/>
      </w:pPr>
    </w:p>
    <w:p w14:paraId="140D4257" w14:textId="0C2FC9D5" w:rsidR="0047486A" w:rsidRDefault="0047486A">
      <w:pPr>
        <w:spacing w:after="200" w:line="276" w:lineRule="auto"/>
      </w:pPr>
    </w:p>
    <w:p w14:paraId="205EA8A7" w14:textId="563A7D1C" w:rsidR="0047486A" w:rsidRDefault="0047486A">
      <w:pPr>
        <w:spacing w:after="200" w:line="276" w:lineRule="auto"/>
      </w:pPr>
    </w:p>
    <w:p w14:paraId="1CDE80ED" w14:textId="161C3EE2" w:rsidR="0047486A" w:rsidRDefault="0047486A">
      <w:pPr>
        <w:spacing w:after="200" w:line="276" w:lineRule="auto"/>
      </w:pPr>
    </w:p>
    <w:p w14:paraId="54A529DC" w14:textId="5FE6F384" w:rsidR="0047486A" w:rsidRDefault="0047486A">
      <w:pPr>
        <w:spacing w:after="200" w:line="276" w:lineRule="auto"/>
      </w:pPr>
    </w:p>
    <w:p w14:paraId="3A18E9EB" w14:textId="6ADA8E0C" w:rsidR="0047486A" w:rsidRDefault="0047486A">
      <w:pPr>
        <w:spacing w:after="200" w:line="276" w:lineRule="auto"/>
      </w:pPr>
    </w:p>
    <w:p w14:paraId="5D884616" w14:textId="423341B5" w:rsidR="0047486A" w:rsidRDefault="0047486A">
      <w:pPr>
        <w:spacing w:after="200" w:line="276" w:lineRule="auto"/>
      </w:pPr>
    </w:p>
    <w:p w14:paraId="436C8CED" w14:textId="311B905C" w:rsidR="0047486A" w:rsidRDefault="0047486A">
      <w:pPr>
        <w:spacing w:after="200" w:line="276" w:lineRule="auto"/>
      </w:pPr>
    </w:p>
    <w:p w14:paraId="097DE601" w14:textId="2DDB533B" w:rsidR="0047486A" w:rsidRDefault="0047486A">
      <w:pPr>
        <w:spacing w:after="200" w:line="276" w:lineRule="auto"/>
      </w:pPr>
    </w:p>
    <w:p w14:paraId="5214BA27" w14:textId="53D9A502" w:rsidR="0047486A" w:rsidRDefault="0047486A">
      <w:pPr>
        <w:spacing w:after="200" w:line="276" w:lineRule="auto"/>
      </w:pPr>
    </w:p>
    <w:p w14:paraId="5F9C1790" w14:textId="77777777" w:rsidR="0047486A" w:rsidRDefault="0047486A">
      <w:pPr>
        <w:spacing w:after="200" w:line="276" w:lineRule="auto"/>
      </w:pPr>
    </w:p>
    <w:p w14:paraId="7BA578DA" w14:textId="77777777" w:rsidR="00884D37" w:rsidRPr="00AF4D50" w:rsidRDefault="00884D37">
      <w:pPr>
        <w:spacing w:after="200" w:line="276" w:lineRule="auto"/>
      </w:pPr>
    </w:p>
    <w:p w14:paraId="3EA94BC3" w14:textId="03B9D6F4" w:rsidR="00CA1BE8" w:rsidRDefault="00CA1BE8" w:rsidP="0019734D">
      <w:pPr>
        <w:pStyle w:val="Overskrift1"/>
      </w:pPr>
      <w:bookmarkStart w:id="8" w:name="_Toc483415854"/>
      <w:r>
        <w:lastRenderedPageBreak/>
        <w:t>Utviklingsmetodikk</w:t>
      </w:r>
      <w:bookmarkEnd w:id="8"/>
    </w:p>
    <w:p w14:paraId="0B77F515" w14:textId="4C3DB44D" w:rsidR="00294945" w:rsidRDefault="00294945" w:rsidP="00294945"/>
    <w:p w14:paraId="763AD838" w14:textId="52AF8367" w:rsidR="00294945" w:rsidRDefault="00294945" w:rsidP="00294945">
      <w:pPr>
        <w:pStyle w:val="Overskrift2"/>
      </w:pPr>
      <w:bookmarkStart w:id="9" w:name="_Toc483415855"/>
      <w:r>
        <w:t>Organisering</w:t>
      </w:r>
      <w:bookmarkEnd w:id="9"/>
    </w:p>
    <w:p w14:paraId="3250D94A" w14:textId="42C8B4D3" w:rsidR="00340995" w:rsidRDefault="00B963DC" w:rsidP="00340995">
      <w:r>
        <w:rPr>
          <w:rFonts w:ascii="Calibri" w:hAnsi="Calibri" w:cs="Calibri"/>
          <w:noProof/>
          <w:sz w:val="22"/>
          <w:szCs w:val="22"/>
        </w:rPr>
        <w:drawing>
          <wp:anchor distT="0" distB="0" distL="114300" distR="114300" simplePos="0" relativeHeight="251661312" behindDoc="1" locked="0" layoutInCell="1" allowOverlap="1" wp14:anchorId="545F4DA8" wp14:editId="0EA6AC33">
            <wp:simplePos x="0" y="0"/>
            <wp:positionH relativeFrom="margin">
              <wp:align>center</wp:align>
            </wp:positionH>
            <wp:positionV relativeFrom="paragraph">
              <wp:posOffset>483894</wp:posOffset>
            </wp:positionV>
            <wp:extent cx="4195445" cy="1877695"/>
            <wp:effectExtent l="0" t="0" r="0" b="8255"/>
            <wp:wrapTopAndBottom/>
            <wp:docPr id="4" name="Bilde 4" descr="DEVELOP &#10;SELECTED &#10;2 &#10;ONE &#10;FL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ELOP &#10;SELECTED &#10;2 &#10;ONE &#10;FLOW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5445" cy="1877695"/>
                    </a:xfrm>
                    <a:prstGeom prst="rect">
                      <a:avLst/>
                    </a:prstGeom>
                    <a:noFill/>
                    <a:ln>
                      <a:noFill/>
                    </a:ln>
                  </pic:spPr>
                </pic:pic>
              </a:graphicData>
            </a:graphic>
          </wp:anchor>
        </w:drawing>
      </w:r>
      <w:r w:rsidR="00340995">
        <w:t>I dette prosjektet har det vært stort fokus på arbeidsmetoden/utviklingsmetodikken. Vi har i dette prosjektet brukt Kanban som utgangspunkt</w:t>
      </w:r>
      <w:r>
        <w:t>,</w:t>
      </w:r>
      <w:r w:rsidR="00340995">
        <w:t xml:space="preserve"> Kanban er</w:t>
      </w:r>
      <w:r>
        <w:t xml:space="preserve"> en agil utviklingsmetodikk.</w:t>
      </w:r>
    </w:p>
    <w:p w14:paraId="28CDD899" w14:textId="1E025083" w:rsidR="00B963DC" w:rsidRDefault="00B963DC" w:rsidP="00340995">
      <w:r>
        <w:t>For å kunne jobbe med Kanban i dette prosjektet trengte vi et digitalt verktø, valget falt på Taiga. Dette er en webløsning som blant annet er bygget rundt Kanban. Taiga gir oss muligheten til lett kunne organisere arbeidet vårt. Vi kan her holde styr på hvilke oppgaver som jobbes med og hvem som gjør hva osv. Vi kan tilegne oppgaver til enkeltpersoner eller hele gruppen. Vi kan også lage underoppgaver til en større oppgave.</w:t>
      </w:r>
    </w:p>
    <w:p w14:paraId="59D760DE" w14:textId="44DE460A" w:rsidR="00B963DC" w:rsidRDefault="00B963DC" w:rsidP="00340995"/>
    <w:p w14:paraId="1E31C933" w14:textId="5EF75BDA" w:rsidR="00B963DC" w:rsidRDefault="00B963DC" w:rsidP="00340995">
      <w:r>
        <w:t>Taiga lar oss også koble opp mot Slack og Git. Dette gjør at vi kan oppdatere Taiga automatisk som vi jobber på oppgaven.</w:t>
      </w:r>
      <w:r w:rsidR="006F3F07">
        <w:t xml:space="preserve"> Her under kan du se et eksempel på hvordan Taiga kunne se ut under prosjektet:</w:t>
      </w:r>
    </w:p>
    <w:p w14:paraId="3247E426" w14:textId="62C48904" w:rsidR="00B963DC" w:rsidRDefault="00B963DC" w:rsidP="00340995">
      <w:r>
        <w:rPr>
          <w:noProof/>
        </w:rPr>
        <w:drawing>
          <wp:inline distT="0" distB="0" distL="0" distR="0" wp14:anchorId="28C95C8F" wp14:editId="161839F2">
            <wp:extent cx="6227445" cy="2695575"/>
            <wp:effectExtent l="0" t="0" r="1905" b="9525"/>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ig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27445" cy="2695575"/>
                    </a:xfrm>
                    <a:prstGeom prst="rect">
                      <a:avLst/>
                    </a:prstGeom>
                  </pic:spPr>
                </pic:pic>
              </a:graphicData>
            </a:graphic>
          </wp:inline>
        </w:drawing>
      </w:r>
    </w:p>
    <w:p w14:paraId="61F09557" w14:textId="54C5C48A" w:rsidR="00340995" w:rsidRDefault="00340995" w:rsidP="00340995"/>
    <w:p w14:paraId="4211C8A3" w14:textId="29D2A62D" w:rsidR="006F3F07" w:rsidRPr="00340995" w:rsidRDefault="006F3F07" w:rsidP="00340995">
      <w:r>
        <w:t>Til kommunikasjon brukte en del slack, men også mye Facebook til generell kommunikasjon. Git brukte vi også mye for å holde styr på arbeidet vårt og filene, men mer om dette lenger ned.</w:t>
      </w:r>
    </w:p>
    <w:p w14:paraId="7897BB44" w14:textId="77777777" w:rsidR="006F3F07" w:rsidRDefault="006F3F07" w:rsidP="00294945"/>
    <w:p w14:paraId="747777DE" w14:textId="6FFD6A32" w:rsidR="00294945" w:rsidRDefault="006F3F07" w:rsidP="00294945">
      <w:r>
        <w:lastRenderedPageBreak/>
        <w:t>Gruppen ble tidlig enig om hvordan vi ønsket å jobbe. Vi avtalte at vi skulle møtes kl.10 hver onsdag og torsdag, eventuelt mer om dette trengtes. Taiga og kommunikasjonskanalene som nevnt ble også mye brukt de dagene vi ikke satt sammen i gruppen.</w:t>
      </w:r>
    </w:p>
    <w:p w14:paraId="67E002E9" w14:textId="77777777" w:rsidR="006F3F07" w:rsidRDefault="006F3F07" w:rsidP="00294945"/>
    <w:p w14:paraId="2DFB6462" w14:textId="592DEF90" w:rsidR="00294945" w:rsidRDefault="00294945" w:rsidP="00294945">
      <w:pPr>
        <w:pStyle w:val="Overskrift2"/>
      </w:pPr>
      <w:bookmarkStart w:id="10" w:name="_Toc483415856"/>
      <w:r>
        <w:t>Ansvarsfordeling</w:t>
      </w:r>
      <w:bookmarkEnd w:id="10"/>
    </w:p>
    <w:p w14:paraId="524C4B57" w14:textId="2FCA87AE" w:rsidR="006F3F07" w:rsidRDefault="006F3F07" w:rsidP="006F3F07">
      <w:r>
        <w:t>Ansvarsfordelingen var også viktig under prosjektet.Vi avklarte tidlig hvem som skulle ha det overordnende ansvaret for hvert tema. Vi kunne selvfølgelig jobbe på kryss av ansvarsområdene, dette var mer ment for å avklare hvem som hadde øverste autoritet innenfor hvert tema. Tidlig i prosjektet hadde gruppen en samtale om hva</w:t>
      </w:r>
      <w:r w:rsidR="004973B0">
        <w:t xml:space="preserve"> den enkelte følte seg trygg på å ha ansvar for, og hva vi følte oss flink på. Fordelingen ble som følger:</w:t>
      </w:r>
    </w:p>
    <w:p w14:paraId="07C3F222" w14:textId="0385A7A8" w:rsidR="004973B0" w:rsidRDefault="004973B0" w:rsidP="006F3F07"/>
    <w:tbl>
      <w:tblPr>
        <w:tblStyle w:val="Rutenettabell2-uthevingsfarge2"/>
        <w:tblW w:w="0" w:type="auto"/>
        <w:tblLook w:val="0480" w:firstRow="0" w:lastRow="0" w:firstColumn="1" w:lastColumn="0" w:noHBand="0" w:noVBand="1"/>
      </w:tblPr>
      <w:tblGrid>
        <w:gridCol w:w="2977"/>
        <w:gridCol w:w="6820"/>
      </w:tblGrid>
      <w:tr w:rsidR="004973B0" w14:paraId="681A3AB8" w14:textId="77777777" w:rsidTr="0049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F04BFFC" w14:textId="2263F26D" w:rsidR="004973B0" w:rsidRDefault="004973B0" w:rsidP="004973B0">
            <w:r>
              <w:t>Kai</w:t>
            </w:r>
          </w:p>
        </w:tc>
        <w:tc>
          <w:tcPr>
            <w:tcW w:w="6820" w:type="dxa"/>
          </w:tcPr>
          <w:p w14:paraId="6445E2CA" w14:textId="42A5DE8F" w:rsidR="004973B0" w:rsidRDefault="004973B0" w:rsidP="004973B0">
            <w:pPr>
              <w:cnfStyle w:val="000000100000" w:firstRow="0" w:lastRow="0" w:firstColumn="0" w:lastColumn="0" w:oddVBand="0" w:evenVBand="0" w:oddHBand="1" w:evenHBand="0" w:firstRowFirstColumn="0" w:firstRowLastColumn="0" w:lastRowFirstColumn="0" w:lastRowLastColumn="0"/>
            </w:pPr>
            <w:r>
              <w:t>Backend/server/PHP</w:t>
            </w:r>
          </w:p>
        </w:tc>
      </w:tr>
      <w:tr w:rsidR="004973B0" w14:paraId="735625C4" w14:textId="77777777" w:rsidTr="004973B0">
        <w:tc>
          <w:tcPr>
            <w:cnfStyle w:val="001000000000" w:firstRow="0" w:lastRow="0" w:firstColumn="1" w:lastColumn="0" w:oddVBand="0" w:evenVBand="0" w:oddHBand="0" w:evenHBand="0" w:firstRowFirstColumn="0" w:firstRowLastColumn="0" w:lastRowFirstColumn="0" w:lastRowLastColumn="0"/>
            <w:tcW w:w="2977" w:type="dxa"/>
          </w:tcPr>
          <w:p w14:paraId="514B8ECB" w14:textId="38F3F6C9" w:rsidR="004973B0" w:rsidRDefault="004973B0" w:rsidP="004973B0">
            <w:r>
              <w:t>Andreas</w:t>
            </w:r>
          </w:p>
        </w:tc>
        <w:tc>
          <w:tcPr>
            <w:tcW w:w="6820" w:type="dxa"/>
          </w:tcPr>
          <w:p w14:paraId="5AB1D571" w14:textId="22F6A13F" w:rsidR="004973B0" w:rsidRDefault="004973B0" w:rsidP="004973B0">
            <w:pPr>
              <w:cnfStyle w:val="000000000000" w:firstRow="0" w:lastRow="0" w:firstColumn="0" w:lastColumn="0" w:oddVBand="0" w:evenVBand="0" w:oddHBand="0" w:evenHBand="0" w:firstRowFirstColumn="0" w:firstRowLastColumn="0" w:lastRowFirstColumn="0" w:lastRowLastColumn="0"/>
            </w:pPr>
            <w:r>
              <w:t>HTML/CSS</w:t>
            </w:r>
          </w:p>
        </w:tc>
      </w:tr>
      <w:tr w:rsidR="004973B0" w14:paraId="691FD1C5" w14:textId="77777777" w:rsidTr="0049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AF3C89D" w14:textId="7FE43218" w:rsidR="004973B0" w:rsidRDefault="004973B0" w:rsidP="004973B0">
            <w:r>
              <w:t>Endre</w:t>
            </w:r>
          </w:p>
        </w:tc>
        <w:tc>
          <w:tcPr>
            <w:tcW w:w="6820" w:type="dxa"/>
          </w:tcPr>
          <w:p w14:paraId="056404FB" w14:textId="7D8D9968" w:rsidR="004973B0" w:rsidRDefault="004973B0" w:rsidP="004973B0">
            <w:pPr>
              <w:cnfStyle w:val="000000100000" w:firstRow="0" w:lastRow="0" w:firstColumn="0" w:lastColumn="0" w:oddVBand="0" w:evenVBand="0" w:oddHBand="1" w:evenHBand="0" w:firstRowFirstColumn="0" w:firstRowLastColumn="0" w:lastRowFirstColumn="0" w:lastRowLastColumn="0"/>
            </w:pPr>
            <w:r>
              <w:t>Dokumentasjon/Intervjuer/Design/Organisering</w:t>
            </w:r>
          </w:p>
        </w:tc>
      </w:tr>
      <w:tr w:rsidR="004973B0" w14:paraId="79E5EE62" w14:textId="77777777" w:rsidTr="004973B0">
        <w:tc>
          <w:tcPr>
            <w:cnfStyle w:val="001000000000" w:firstRow="0" w:lastRow="0" w:firstColumn="1" w:lastColumn="0" w:oddVBand="0" w:evenVBand="0" w:oddHBand="0" w:evenHBand="0" w:firstRowFirstColumn="0" w:firstRowLastColumn="0" w:lastRowFirstColumn="0" w:lastRowLastColumn="0"/>
            <w:tcW w:w="2977" w:type="dxa"/>
          </w:tcPr>
          <w:p w14:paraId="04BF6270" w14:textId="123464E6" w:rsidR="004973B0" w:rsidRDefault="004973B0" w:rsidP="004973B0">
            <w:r>
              <w:t>Cem</w:t>
            </w:r>
          </w:p>
        </w:tc>
        <w:tc>
          <w:tcPr>
            <w:tcW w:w="6820" w:type="dxa"/>
          </w:tcPr>
          <w:p w14:paraId="3D301D6F" w14:textId="1339C8D8" w:rsidR="004973B0" w:rsidRDefault="004973B0" w:rsidP="004973B0">
            <w:pPr>
              <w:cnfStyle w:val="000000000000" w:firstRow="0" w:lastRow="0" w:firstColumn="0" w:lastColumn="0" w:oddVBand="0" w:evenVBand="0" w:oddHBand="0" w:evenHBand="0" w:firstRowFirstColumn="0" w:firstRowLastColumn="0" w:lastRowFirstColumn="0" w:lastRowLastColumn="0"/>
            </w:pPr>
            <w:r>
              <w:t>Dokumentasjon/Ideutvikling/konsept</w:t>
            </w:r>
          </w:p>
        </w:tc>
      </w:tr>
    </w:tbl>
    <w:p w14:paraId="397D9D1E" w14:textId="77777777" w:rsidR="004973B0" w:rsidRPr="006F3F07" w:rsidRDefault="004973B0" w:rsidP="006F3F07"/>
    <w:p w14:paraId="1D1CAD73" w14:textId="22F209EE" w:rsidR="00E32896" w:rsidRDefault="007E7822" w:rsidP="00340995">
      <w:r>
        <w:t>Vi tenkte denne fordelingen vill effektivisere arbeidet vårt, og samtidig gjøre slik det fort kunne bli tatt avgjørelser innenfor de forskjellige feltene. For at denne fordelingen skulle fungere var det selvfølgelig viktig med god kommunikasjon.</w:t>
      </w:r>
    </w:p>
    <w:p w14:paraId="784F71B1" w14:textId="39AE89DC" w:rsidR="00294945" w:rsidRDefault="00294945" w:rsidP="00294945"/>
    <w:p w14:paraId="77EB7DBB" w14:textId="36005CC3" w:rsidR="00294945" w:rsidRDefault="00340995" w:rsidP="00340995">
      <w:pPr>
        <w:pStyle w:val="Overskrift2"/>
      </w:pPr>
      <w:bookmarkStart w:id="11" w:name="_Toc483415857"/>
      <w:r>
        <w:t>Samhandling med bruker</w:t>
      </w:r>
      <w:bookmarkEnd w:id="11"/>
    </w:p>
    <w:p w14:paraId="7EACA3B7" w14:textId="323BA178" w:rsidR="0063264B" w:rsidRDefault="007E7822" w:rsidP="0063264B">
      <w:r>
        <w:t xml:space="preserve">Under hele prosjektet gikk vi ut i fra en iterativ prosess. Vi begynte med planlegging, lagde en prototype, testet prototypen på intervjuobjekter, for så å vurdere tilbakemeldingene og begynne prosessen på nytt. Helt til vi hadde en god løsning. </w:t>
      </w:r>
      <w:r w:rsidR="00ED51AC">
        <w:t>Dette gjorde at vi hadde en god smidighet gjennom hele prosessen. Uten for store problemer kunne vi da gjøre forandringer ut i fra tilbakemelding fra potensielle brukere.</w:t>
      </w:r>
    </w:p>
    <w:p w14:paraId="6DFEDB42" w14:textId="77777777" w:rsidR="00CA1BE8" w:rsidRDefault="00CA1BE8">
      <w:pPr>
        <w:spacing w:after="200" w:line="276" w:lineRule="auto"/>
        <w:rPr>
          <w:color w:val="775F55" w:themeColor="text2"/>
          <w:sz w:val="72"/>
          <w:szCs w:val="72"/>
        </w:rPr>
      </w:pPr>
      <w:r>
        <w:br w:type="page"/>
      </w:r>
    </w:p>
    <w:p w14:paraId="652E6A56" w14:textId="77777777" w:rsidR="00CA1BE8" w:rsidRDefault="00CA1BE8" w:rsidP="0019734D">
      <w:pPr>
        <w:pStyle w:val="Overskrift1"/>
      </w:pPr>
      <w:bookmarkStart w:id="12" w:name="_Toc483415858"/>
      <w:r>
        <w:lastRenderedPageBreak/>
        <w:t>Prototype</w:t>
      </w:r>
      <w:bookmarkEnd w:id="12"/>
    </w:p>
    <w:p w14:paraId="07519254" w14:textId="2DDCFAFD" w:rsidR="00D245AD" w:rsidRDefault="00D245AD" w:rsidP="00D245AD"/>
    <w:p w14:paraId="119586FE" w14:textId="726E7986" w:rsidR="00D245AD" w:rsidRDefault="00D245AD" w:rsidP="00D245AD">
      <w:pPr>
        <w:pStyle w:val="Overskrift2"/>
      </w:pPr>
      <w:bookmarkStart w:id="13" w:name="_Toc483415859"/>
      <w:r>
        <w:t>Verktøy for utvikling av prototype</w:t>
      </w:r>
      <w:bookmarkEnd w:id="13"/>
    </w:p>
    <w:p w14:paraId="6F475C9F" w14:textId="76827C30" w:rsidR="00D245AD" w:rsidRDefault="00D245AD" w:rsidP="00D245AD">
      <w:r>
        <w:t>Etter forelesningen vi hadde om utvikling av prototype, begynte vi å lete etter beste verktøy for å lage en prototype. Programmer som Balsamiq, InVision, Artisteer og Adobe Muse ble diskutert. Alle hadde sine fordeler og ulemper, men valget falt på Adobe Muse. Vi følte Adobe Muse ga oss det vi trengte for å lage en funksjonell og forklarende prototype.</w:t>
      </w:r>
      <w:r w:rsidR="00D7485E">
        <w:t xml:space="preserve"> </w:t>
      </w:r>
      <w:r w:rsidR="00B00F77">
        <w:t>Det var viktig for oss at verktøyet vi brukte kunne brukes til å lage en prototype vi kunne vise til intervjuobjekter og potensielle brukere av siden. For å få til dette måtte vi ha et program som liknet mest mulig på endelige produktet, samtidig som det ikke var for vanskelig for oss å gjøre endringer om vi så dette var nødvendig. Med Adobe Muse kan man få generert en fungerende nettside som inneholder: HTML, CSS, PHP, JavaScript osv. Dette uten å skrive noe kode og bare flytte ting rundt som om det skulle vært et tegneprogram.</w:t>
      </w:r>
    </w:p>
    <w:p w14:paraId="06E3388C" w14:textId="120E23EA" w:rsidR="00B00F77" w:rsidRDefault="00B00F77" w:rsidP="00D245AD"/>
    <w:p w14:paraId="4384812E" w14:textId="7D5EEC40" w:rsidR="00B00F77" w:rsidRDefault="00B00F77" w:rsidP="00B00F77">
      <w:pPr>
        <w:pStyle w:val="Overskrift2"/>
      </w:pPr>
      <w:bookmarkStart w:id="14" w:name="_Toc483415860"/>
      <w:r>
        <w:t>Intervjuer og feedback til prototypen</w:t>
      </w:r>
      <w:bookmarkEnd w:id="14"/>
    </w:p>
    <w:p w14:paraId="3D9A4883" w14:textId="487268E5" w:rsidR="00B00F77" w:rsidRDefault="00B00F77" w:rsidP="00B00F77">
      <w:r>
        <w:t>Vi hadde flere runder hvor vi intervjuet potensielle brukere og generelt vanlige folk for å få mye tilbakemelding på designet underveis. Med et så godt program var det ikke noe problem å forandre på designet om det var noe de sa vi burde fikse på. Det kunne til og med hende vi kunne gjøre endinger under intervjuet for å se om vi forsto tilbakemeldingen riktig. Etter flere runder med intervjuer kom vi fram til en prototype vi syntes var god nok til å begynne å utvikle løsningen fra.</w:t>
      </w:r>
    </w:p>
    <w:p w14:paraId="682EFCC5" w14:textId="1D62558B" w:rsidR="00B00F77" w:rsidRDefault="00B00F77" w:rsidP="00B00F77"/>
    <w:p w14:paraId="192E24A3" w14:textId="14BF4045" w:rsidR="00B00F77" w:rsidRDefault="009B5850" w:rsidP="009B5850">
      <w:pPr>
        <w:pStyle w:val="Overskrift2"/>
      </w:pPr>
      <w:bookmarkStart w:id="15" w:name="_Toc483415861"/>
      <w:r>
        <w:t>Hvordan vi bruke prototypen til videre utvikling</w:t>
      </w:r>
      <w:bookmarkEnd w:id="15"/>
    </w:p>
    <w:p w14:paraId="0811612D" w14:textId="3302913F" w:rsidR="009B5850" w:rsidRPr="009B5850" w:rsidRDefault="0086520B" w:rsidP="009B5850">
      <w:r>
        <w:t>Etter vi hadde endt opp med en prototype vi var fornøyd med startet vi utviklingen var selve løsningen. Endre satt opp protypen på sin server slik vi hele tiden hadde den tilgjengelig for å kunne se tilbake på den. Prototypen ble nå en mal for hvordan alle elementer ved siden skal se ut visuelt for brukeren. Om det var noe vi syntes vi fortsatt burde endre på designmessig eller vi fikk en idé var det ikke vanskelig å gå inn i prototypen for å teste det ut før vi implementerte det i selve løsningen.</w:t>
      </w:r>
    </w:p>
    <w:p w14:paraId="57832536" w14:textId="73AEDC3E" w:rsidR="00B00F77" w:rsidRDefault="00B00F77" w:rsidP="00D245AD"/>
    <w:p w14:paraId="16443C20" w14:textId="2FCA5F62" w:rsidR="0086520B" w:rsidRDefault="0086520B" w:rsidP="00D245AD">
      <w:r>
        <w:t>Her kan du se hvordan prototypen endte opp:</w:t>
      </w:r>
    </w:p>
    <w:p w14:paraId="1FA21591" w14:textId="0AACC2AA" w:rsidR="00B00F77" w:rsidRDefault="00F530ED" w:rsidP="00D245AD">
      <w:hyperlink r:id="rId14" w:history="1">
        <w:r w:rsidR="0086520B" w:rsidRPr="00830D40">
          <w:rPr>
            <w:rStyle w:val="Hyperkobling"/>
          </w:rPr>
          <w:t>http://tek.westerdals.no/~synend16/MuseExportV3/</w:t>
        </w:r>
      </w:hyperlink>
    </w:p>
    <w:p w14:paraId="3C58BEAE" w14:textId="77777777" w:rsidR="0086520B" w:rsidRPr="00D245AD" w:rsidRDefault="0086520B" w:rsidP="00D245AD"/>
    <w:p w14:paraId="5B25C101" w14:textId="77777777" w:rsidR="0086520B" w:rsidRDefault="0086520B">
      <w:pPr>
        <w:spacing w:after="200" w:line="276" w:lineRule="auto"/>
      </w:pPr>
    </w:p>
    <w:p w14:paraId="07728070" w14:textId="7CF1DBA6" w:rsidR="0086520B" w:rsidRDefault="0086520B">
      <w:pPr>
        <w:spacing w:after="200" w:line="276" w:lineRule="auto"/>
      </w:pPr>
    </w:p>
    <w:p w14:paraId="658468C3" w14:textId="77777777" w:rsidR="0098668A" w:rsidRDefault="0098668A">
      <w:pPr>
        <w:spacing w:after="200" w:line="276" w:lineRule="auto"/>
      </w:pPr>
    </w:p>
    <w:p w14:paraId="0F7A6828" w14:textId="77777777" w:rsidR="0086520B" w:rsidRDefault="0086520B">
      <w:pPr>
        <w:spacing w:after="200" w:line="276" w:lineRule="auto"/>
      </w:pPr>
    </w:p>
    <w:p w14:paraId="4BFCF366" w14:textId="77777777" w:rsidR="0086520B" w:rsidRDefault="0086520B">
      <w:pPr>
        <w:spacing w:after="200" w:line="276" w:lineRule="auto"/>
      </w:pPr>
    </w:p>
    <w:p w14:paraId="757326A2" w14:textId="1AC1623D" w:rsidR="0086520B" w:rsidRDefault="0086520B" w:rsidP="0086520B">
      <w:pPr>
        <w:pStyle w:val="Overskrift2"/>
      </w:pPr>
    </w:p>
    <w:p w14:paraId="2671159D" w14:textId="315283E1" w:rsidR="0086520B" w:rsidRDefault="0086520B" w:rsidP="0086520B">
      <w:pPr>
        <w:pStyle w:val="Overskrift2"/>
      </w:pPr>
      <w:bookmarkStart w:id="16" w:name="_Toc483415862"/>
      <w:r>
        <w:lastRenderedPageBreak/>
        <w:t>Skjermbilder fra utvikling av prototype</w:t>
      </w:r>
      <w:bookmarkEnd w:id="16"/>
    </w:p>
    <w:p w14:paraId="51E5C859" w14:textId="1CD8FE00" w:rsidR="0086520B" w:rsidRPr="0086520B" w:rsidRDefault="0098668A" w:rsidP="0086520B">
      <w:pPr>
        <w:pStyle w:val="Overskrift3"/>
      </w:pPr>
      <w:bookmarkStart w:id="17" w:name="_Toc483415863"/>
      <w:r>
        <w:rPr>
          <w:noProof/>
        </w:rPr>
        <w:drawing>
          <wp:anchor distT="0" distB="0" distL="114300" distR="114300" simplePos="0" relativeHeight="251658240" behindDoc="0" locked="0" layoutInCell="1" allowOverlap="1" wp14:anchorId="1E458D4E" wp14:editId="5CF76B5E">
            <wp:simplePos x="0" y="0"/>
            <wp:positionH relativeFrom="margin">
              <wp:align>center</wp:align>
            </wp:positionH>
            <wp:positionV relativeFrom="margin">
              <wp:posOffset>740410</wp:posOffset>
            </wp:positionV>
            <wp:extent cx="4197350" cy="1918970"/>
            <wp:effectExtent l="0" t="0" r="0" b="5080"/>
            <wp:wrapSquare wrapText="bothSides"/>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101 Prototype V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97350" cy="1918970"/>
                    </a:xfrm>
                    <a:prstGeom prst="rect">
                      <a:avLst/>
                    </a:prstGeom>
                  </pic:spPr>
                </pic:pic>
              </a:graphicData>
            </a:graphic>
          </wp:anchor>
        </w:drawing>
      </w:r>
      <w:r w:rsidR="0086520B">
        <w:t>Versjon 1:</w:t>
      </w:r>
      <w:bookmarkEnd w:id="17"/>
    </w:p>
    <w:p w14:paraId="4E2CEAC2" w14:textId="025F4B50" w:rsidR="0098668A" w:rsidRDefault="0098668A" w:rsidP="0086520B"/>
    <w:p w14:paraId="63136562" w14:textId="77777777" w:rsidR="0098668A" w:rsidRDefault="0098668A" w:rsidP="0086520B"/>
    <w:p w14:paraId="3F15E4D2" w14:textId="77777777" w:rsidR="0098668A" w:rsidRDefault="0098668A" w:rsidP="0086520B"/>
    <w:p w14:paraId="4BC79B41" w14:textId="77777777" w:rsidR="0098668A" w:rsidRDefault="0098668A" w:rsidP="0086520B"/>
    <w:p w14:paraId="30B8AC15" w14:textId="77777777" w:rsidR="0098668A" w:rsidRDefault="0098668A" w:rsidP="0086520B"/>
    <w:p w14:paraId="52067B3A" w14:textId="77777777" w:rsidR="0098668A" w:rsidRDefault="0098668A" w:rsidP="0086520B"/>
    <w:p w14:paraId="58889CBD" w14:textId="77777777" w:rsidR="0098668A" w:rsidRDefault="0098668A" w:rsidP="0086520B"/>
    <w:p w14:paraId="01C778BB" w14:textId="63C8A66E" w:rsidR="0098668A" w:rsidRDefault="0098668A" w:rsidP="0086520B"/>
    <w:p w14:paraId="63DA389C" w14:textId="77777777" w:rsidR="0098668A" w:rsidRDefault="0098668A" w:rsidP="0098668A">
      <w:pPr>
        <w:pStyle w:val="Overskrift3"/>
      </w:pPr>
    </w:p>
    <w:p w14:paraId="23A5B5B6" w14:textId="60F01775" w:rsidR="0098668A" w:rsidRDefault="0098668A" w:rsidP="0098668A">
      <w:pPr>
        <w:pStyle w:val="Overskrift3"/>
      </w:pPr>
      <w:bookmarkStart w:id="18" w:name="_Toc483415864"/>
      <w:r>
        <w:rPr>
          <w:noProof/>
        </w:rPr>
        <w:drawing>
          <wp:anchor distT="0" distB="0" distL="114300" distR="114300" simplePos="0" relativeHeight="251659264" behindDoc="1" locked="0" layoutInCell="1" allowOverlap="1" wp14:anchorId="60BF8920" wp14:editId="48E7D603">
            <wp:simplePos x="0" y="0"/>
            <wp:positionH relativeFrom="margin">
              <wp:align>center</wp:align>
            </wp:positionH>
            <wp:positionV relativeFrom="paragraph">
              <wp:posOffset>127635</wp:posOffset>
            </wp:positionV>
            <wp:extent cx="4253346" cy="2005886"/>
            <wp:effectExtent l="0" t="0" r="0" b="0"/>
            <wp:wrapTight wrapText="bothSides">
              <wp:wrapPolygon edited="0">
                <wp:start x="0" y="0"/>
                <wp:lineTo x="0" y="21340"/>
                <wp:lineTo x="21477" y="21340"/>
                <wp:lineTo x="21477" y="0"/>
                <wp:lineTo x="0" y="0"/>
              </wp:wrapPolygon>
            </wp:wrapTight>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101 Prototype v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53346" cy="2005886"/>
                    </a:xfrm>
                    <a:prstGeom prst="rect">
                      <a:avLst/>
                    </a:prstGeom>
                  </pic:spPr>
                </pic:pic>
              </a:graphicData>
            </a:graphic>
          </wp:anchor>
        </w:drawing>
      </w:r>
      <w:r>
        <w:t>Versjon 2:</w:t>
      </w:r>
      <w:bookmarkEnd w:id="18"/>
    </w:p>
    <w:p w14:paraId="75C0C56F" w14:textId="63693C10" w:rsidR="0098668A" w:rsidRDefault="0098668A" w:rsidP="0098668A"/>
    <w:p w14:paraId="57320D86" w14:textId="64B3FDD6" w:rsidR="0098668A" w:rsidRDefault="0098668A" w:rsidP="0098668A"/>
    <w:p w14:paraId="681DFA31" w14:textId="3957FA21" w:rsidR="0098668A" w:rsidRDefault="0098668A" w:rsidP="0098668A"/>
    <w:p w14:paraId="7F2383F9" w14:textId="3B2D6219" w:rsidR="0098668A" w:rsidRDefault="0098668A" w:rsidP="0098668A"/>
    <w:p w14:paraId="57193578" w14:textId="57123A3A" w:rsidR="0098668A" w:rsidRDefault="0098668A" w:rsidP="0098668A"/>
    <w:p w14:paraId="7150B0C3" w14:textId="16FEA15B" w:rsidR="0098668A" w:rsidRDefault="0098668A" w:rsidP="0098668A"/>
    <w:p w14:paraId="6BC29DD2" w14:textId="02C13618" w:rsidR="0098668A" w:rsidRPr="0098668A" w:rsidRDefault="0098668A" w:rsidP="0098668A"/>
    <w:p w14:paraId="1E6CAB14" w14:textId="13AC696C" w:rsidR="0098668A" w:rsidRDefault="0098668A" w:rsidP="0098668A">
      <w:pPr>
        <w:pStyle w:val="Overskrift3"/>
      </w:pPr>
    </w:p>
    <w:p w14:paraId="44B45F00" w14:textId="2ECD3730" w:rsidR="00CA1BE8" w:rsidRDefault="0098668A" w:rsidP="00D25E81">
      <w:pPr>
        <w:pStyle w:val="Overskrift3"/>
      </w:pPr>
      <w:bookmarkStart w:id="19" w:name="_Toc483415865"/>
      <w:r>
        <w:rPr>
          <w:noProof/>
        </w:rPr>
        <w:drawing>
          <wp:anchor distT="0" distB="0" distL="114300" distR="114300" simplePos="0" relativeHeight="251660288" behindDoc="0" locked="0" layoutInCell="1" allowOverlap="1" wp14:anchorId="4E8B2700" wp14:editId="33DC0128">
            <wp:simplePos x="0" y="0"/>
            <wp:positionH relativeFrom="margin">
              <wp:align>center</wp:align>
            </wp:positionH>
            <wp:positionV relativeFrom="margin">
              <wp:posOffset>6236739</wp:posOffset>
            </wp:positionV>
            <wp:extent cx="4225637" cy="2519353"/>
            <wp:effectExtent l="0" t="0" r="3810" b="0"/>
            <wp:wrapSquare wrapText="bothSides"/>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101 Prototype V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25637" cy="2519353"/>
                    </a:xfrm>
                    <a:prstGeom prst="rect">
                      <a:avLst/>
                    </a:prstGeom>
                  </pic:spPr>
                </pic:pic>
              </a:graphicData>
            </a:graphic>
          </wp:anchor>
        </w:drawing>
      </w:r>
      <w:r>
        <w:t>Versjon 3</w:t>
      </w:r>
      <w:bookmarkEnd w:id="19"/>
      <w:r w:rsidR="00CA1BE8">
        <w:br w:type="page"/>
      </w:r>
    </w:p>
    <w:p w14:paraId="56AD586B" w14:textId="77777777" w:rsidR="00871BF5" w:rsidRDefault="00871BF5" w:rsidP="0019734D">
      <w:pPr>
        <w:pStyle w:val="Overskrift1"/>
      </w:pPr>
      <w:bookmarkStart w:id="20" w:name="_Toc483415866"/>
      <w:r>
        <w:lastRenderedPageBreak/>
        <w:t>Prinsipper</w:t>
      </w:r>
      <w:bookmarkEnd w:id="20"/>
    </w:p>
    <w:p w14:paraId="038C1475" w14:textId="77777777" w:rsidR="000A61B0" w:rsidRDefault="000A61B0" w:rsidP="000A61B0">
      <w:pPr>
        <w:pStyle w:val="Overskrift2"/>
      </w:pPr>
      <w:bookmarkStart w:id="21" w:name="_Toc482180263"/>
      <w:bookmarkStart w:id="22" w:name="_Toc483415867"/>
      <w:r>
        <w:t>Målgruppen</w:t>
      </w:r>
      <w:bookmarkEnd w:id="21"/>
      <w:bookmarkEnd w:id="22"/>
    </w:p>
    <w:p w14:paraId="2FF9817B" w14:textId="77777777" w:rsidR="000A61B0" w:rsidRDefault="000A61B0" w:rsidP="000A61B0">
      <w:r>
        <w:t xml:space="preserve">Det er ingen tvil om at studenter er målgruppen for vår nettløsning, spesifisert i oppgaveteksten. Rammen for verket er satt - det er vår oppgave å komme opp med en løsning relevant for målgruppen, og sørge for at deres interesser og behov er ivaretatt. I og med at vi på gruppen og våre klassekamerater er inne i målgruppen, gir oss ekstra innsikt og oversikt over hva brukerne savner i dagens studentsamfunn. Som student kan det være vanskelig å få med seg alt som foregår, og ting kan fort bli uoversiktlig. Det vi med vår nettløsning ønsker er å gjøre det lettere å få en oversikt over hva som skjer på/i nærheten av campus Fjerdingen, og skreddersy dette etter hver enkelt persons interesser. Som en liten «rosin i pølsa» har vi også samlet rabatter relevant for studenter, som en ekstra tiltrekningskraft for studenter med stram økonomi eller for de som er ute etter en god deal.  </w:t>
      </w:r>
    </w:p>
    <w:p w14:paraId="11E90F46" w14:textId="77777777" w:rsidR="000A61B0" w:rsidRDefault="000A61B0" w:rsidP="000A61B0">
      <w:pPr>
        <w:pStyle w:val="Overskrift2"/>
      </w:pPr>
      <w:bookmarkStart w:id="23" w:name="_Toc482180264"/>
      <w:bookmarkStart w:id="24" w:name="_Toc483415868"/>
      <w:r>
        <w:t>Usability</w:t>
      </w:r>
      <w:bookmarkEnd w:id="23"/>
      <w:bookmarkEnd w:id="24"/>
    </w:p>
    <w:p w14:paraId="34FB9DC3" w14:textId="77777777" w:rsidR="000A61B0" w:rsidRDefault="000A61B0" w:rsidP="000A61B0">
      <w:r>
        <w:t>Når det kommer til brukskvaliteten/usability, er det alfa og omega for en nettløsning. Det er essensielt at brukerens opplevelse av nettløsningen er så behagelig som mulig. Brukskvalitet handler om at brukeren har en enkel, lett og kjapp erfaring med løsningen. Det skal være enkelt å navigere seg rundt og finne fram dit en vil. Det skal også være lett «arbeid» og ikke kreve mye tid fra en muligens allerede tidsknapp student.</w:t>
      </w:r>
    </w:p>
    <w:p w14:paraId="33E0178F" w14:textId="77777777" w:rsidR="000A61B0" w:rsidRDefault="000A61B0" w:rsidP="000A61B0">
      <w:r>
        <w:t xml:space="preserve">Med vår nettløsning mener vi at vi har oppfylt disse kravene på en god måte. Forsiden og alle undersidene er ryddige, oversiktlige og enkle. Det er enkelt, kjapt og lett å navigere seg rundt på siden, uten for mange objekter som tiltrekker seg en brukers oppmerksomhet. </w:t>
      </w:r>
    </w:p>
    <w:p w14:paraId="36F49AFF" w14:textId="77777777" w:rsidR="000A61B0" w:rsidRDefault="000A61B0" w:rsidP="000A61B0">
      <w:r>
        <w:t>Navngivning kan være et problem ved at det kan være vanskelige å se sammenhenger med navn på kategorier/headlines. Dette har vi tatt i betraktning med vår løsning. Navngivningen er enkel og beskrivende uten å overskride med hverandre, slik at det ikke skaper noen problemer for brukeren. Sidene inneholder ikke altfor mye tekst heller, kun en kort beskrivelse av rabatten/arrangementet/aktiviteten/stillingen, så siden blir ikke for «grå» heller.</w:t>
      </w:r>
    </w:p>
    <w:p w14:paraId="60EAFE81" w14:textId="77777777" w:rsidR="000A61B0" w:rsidRDefault="000A61B0" w:rsidP="000A61B0">
      <w:r>
        <w:t>Vi har også tatt i betraktning at plasseringen av objektene på siden ligger på «forventede» steder. Headeren har «hjemknappen» helt til venstre, de fire underkategoriene på høyre side – hvorav «min side» er plassert helt til høyre. Det er et velkjent oppsett, som vi og våre intervjuobjekter syntes var logisk og naturlig. Vi har ikke prøvd å revolusjonere oppsettet av en header, men gjort det gjenkjennelig for brukere slik at de heller kan bruke mer tid på å nyte innholdet på siden.</w:t>
      </w:r>
    </w:p>
    <w:p w14:paraId="32327AD9" w14:textId="77777777" w:rsidR="000A61B0" w:rsidRDefault="000A61B0" w:rsidP="000A61B0">
      <w:r>
        <w:t>Grupperingen er også noe vi har satt høyt på prioriteringslista. Det er viktig at det brukeren forventer å finne ligger samlet på ett sted, og ikke spredd rundt omkring på nettsiden. Dette har vi løst med de forskjellige kategoriene våre, samt filtreringsmetodene under her igjen, for å virkelig få grupperingen finspisset og at brukeren finner eksakt det vedkommende ønsker.</w:t>
      </w:r>
    </w:p>
    <w:p w14:paraId="559FA475" w14:textId="77777777" w:rsidR="000A61B0" w:rsidRDefault="000A61B0" w:rsidP="000A61B0"/>
    <w:p w14:paraId="6874FD3C" w14:textId="77777777" w:rsidR="000A61B0" w:rsidRDefault="000A61B0" w:rsidP="000A61B0">
      <w:pPr>
        <w:pStyle w:val="Overskrift2"/>
      </w:pPr>
      <w:bookmarkStart w:id="25" w:name="_Toc482180265"/>
      <w:bookmarkStart w:id="26" w:name="_Toc483415869"/>
      <w:r>
        <w:t>Designprinsipper</w:t>
      </w:r>
      <w:bookmarkEnd w:id="25"/>
      <w:r>
        <w:t xml:space="preserve"> / universell utforming / innhold &amp; tjenester</w:t>
      </w:r>
      <w:bookmarkEnd w:id="26"/>
    </w:p>
    <w:p w14:paraId="6B23D3BE" w14:textId="77777777" w:rsidR="000A61B0" w:rsidRDefault="000A61B0" w:rsidP="000A61B0">
      <w:r>
        <w:t>Forsiden har en «ren» look. Siden inneholder en bilde-karusell med en velkomstmelding sammen med en kort beskrivelse av nettsiden. Under dette ligger de fire undersidene nettløsningen tilbyr: rabatter, på campus, i nærheten og min side. Disse blir kort beskrevet, og har en «les mer her» knapp om brukeren ønsker å se hva nettsiden har å by på. Blar man lenger ned kan man se hva som er aktuelt for brukeren, på en oversiktlig måte. Om ønsket kan brukeren filtrere kategoriene etter eget ønske. I bunnen finner man fremhevede arrangementer som nærmer seg.</w:t>
      </w:r>
    </w:p>
    <w:p w14:paraId="587EFDE8" w14:textId="77777777" w:rsidR="000A61B0" w:rsidRDefault="000A61B0" w:rsidP="000A61B0">
      <w:r>
        <w:lastRenderedPageBreak/>
        <w:t>Rabatter-siden er satt opp uten for mye tekst som overvelder brukeren, for å gi en behagelig og ryddig look. Hver rabattboks har hoverfunksjon som utfolder en boks over bildet med en beskrivelse av den valgte rabatten. Det er også satt fargede tags i hjørnet av hver rabattkupong, for å gjøre det enklere å se hvilken kategori en rabattkupong går under.</w:t>
      </w:r>
    </w:p>
    <w:p w14:paraId="1ADF9E0D" w14:textId="77777777" w:rsidR="000A61B0" w:rsidRDefault="000A61B0" w:rsidP="000A61B0"/>
    <w:p w14:paraId="0FBF1A5D" w14:textId="77777777" w:rsidR="000A61B0" w:rsidRDefault="000A61B0" w:rsidP="000A61B0">
      <w:r>
        <w:t>«På campus»- og «I nærheten»-sidene har eksakt samme oppsett, noe som gjør siden mer brukervennlig. De er satt opp slik at man får en beskrivelse av hva man finner på eksakt denne undersiden. Om man er medlem får man opp utvalgte arrangementer/stillinger/foreninger (campus) eller arrangementer/aktiviteter/mat og drikke (i nærheten). Deretter kommer det haugevis med forskjellige happenings, 3 bokser per linje – slik at det ikke blir for tett i tett og dermed rotete. Man kan velge å filtrere etter kategori, eller bruke søkefunksjonen til å søke etter spesifikke tags. Hoverfunksjonen er lik på disse sidene, som ved rabattsiden, og dersom man trykker på et ønsket arrangement e.l. blir man sendt til en informasjonsside. Denne siden er strippet ned til nettoen – det har bare det viktigste/mest relevante. Her snakker vi da om et bilde, en overskrift, en kort beskrivelse, dato/sted, kart av den eksakte posisjonen og tagsene som gjelder.</w:t>
      </w:r>
    </w:p>
    <w:p w14:paraId="316319C2" w14:textId="77777777" w:rsidR="000A61B0" w:rsidRDefault="000A61B0" w:rsidP="000A61B0">
      <w:r>
        <w:t>Til slutt har vi «Min side». Ved klikk i hovedmenyen tas man til innloggingsiden, hvor man taster inn e-postadresse og passord. Dersom man ikke er medlem er det en «ikke medlem? Opprett bruker her»-link. Oppsettet er ganske rett fram, det skal godt gjøres å bli forvirret på denne siden.</w:t>
      </w:r>
    </w:p>
    <w:p w14:paraId="41DFF541" w14:textId="72F14794" w:rsidR="000A61B0" w:rsidRDefault="000A61B0" w:rsidP="000A61B0">
      <w:r>
        <w:t>Når brukeren er logget inn, kommer man til sin personlige side. Her kan man laste opp et bilde av seg selv</w:t>
      </w:r>
      <w:r w:rsidR="00061251">
        <w:t xml:space="preserve"> (noe til videre utvikling)</w:t>
      </w:r>
      <w:r>
        <w:t>, skrive om seg selv, legge til/fjerne tags man er interessert i, eller oppdatere opplysninger.</w:t>
      </w:r>
    </w:p>
    <w:p w14:paraId="6E54E386" w14:textId="77777777" w:rsidR="000A6521" w:rsidRDefault="000A6521" w:rsidP="000A6521">
      <w:pPr>
        <w:rPr>
          <w:color w:val="94B6D2" w:themeColor="accent1"/>
          <w:spacing w:val="20"/>
          <w:sz w:val="28"/>
          <w:szCs w:val="28"/>
        </w:rPr>
      </w:pPr>
      <w:r>
        <w:br w:type="page"/>
      </w:r>
    </w:p>
    <w:p w14:paraId="38ABD5C0" w14:textId="09F42B14" w:rsidR="00871BF5" w:rsidRDefault="000A6521" w:rsidP="000A6521">
      <w:pPr>
        <w:pStyle w:val="Overskrift1"/>
      </w:pPr>
      <w:bookmarkStart w:id="27" w:name="_Toc483415870"/>
      <w:r>
        <w:lastRenderedPageBreak/>
        <w:t>Prosess</w:t>
      </w:r>
      <w:bookmarkEnd w:id="27"/>
    </w:p>
    <w:p w14:paraId="46F0FB44" w14:textId="079E927F" w:rsidR="00E85814" w:rsidRDefault="00E85814" w:rsidP="00E85814">
      <w:pPr>
        <w:pStyle w:val="Overskrift2"/>
      </w:pPr>
      <w:bookmarkStart w:id="28" w:name="_Toc483415871"/>
      <w:r>
        <w:t>Fra start til slutt</w:t>
      </w:r>
      <w:bookmarkEnd w:id="28"/>
    </w:p>
    <w:p w14:paraId="6966D160" w14:textId="1930DD5F" w:rsidR="00E85814" w:rsidRDefault="00E85814" w:rsidP="00E85814">
      <w:r>
        <w:t>Like etter vi ble delt inn i gruppene samlet gruppen seg, som nevnt tidligere ble vi fort enige om ansvarsområde samt hvordan gruppen ville arbeide framover. Tidlig begynte vi å fundere på hva som skulle være vår ide og konsept.</w:t>
      </w:r>
      <w:r w:rsidR="00A239AC">
        <w:t xml:space="preserve"> Etter ide og konsept var bestemt begynte arbeidet.</w:t>
      </w:r>
    </w:p>
    <w:p w14:paraId="04079A55" w14:textId="77777777" w:rsidR="00A239AC" w:rsidRDefault="00A239AC" w:rsidP="00E85814"/>
    <w:p w14:paraId="676865CE" w14:textId="03587466" w:rsidR="00A239AC" w:rsidRDefault="00A239AC" w:rsidP="00E85814">
      <w:r>
        <w:t>Utvikling av en tidlig prototype var godt i gang etter få uker. Da vi hadde en presentabel prototype begynte vi med intervjurunder, som sagt er det viktig med mye tilbakemelding tidlig i prosessen og ofte. Etter en del runder og justeringer av prototype var planen klar for videre utvikling av den ordentlige løsningen vår.</w:t>
      </w:r>
    </w:p>
    <w:p w14:paraId="37D862F0" w14:textId="77777777" w:rsidR="00A239AC" w:rsidRDefault="00A239AC" w:rsidP="00E85814"/>
    <w:p w14:paraId="7376240D" w14:textId="31DDE2B4" w:rsidR="00A239AC" w:rsidRDefault="00A239AC" w:rsidP="00E85814">
      <w:r>
        <w:t>Det tok noe tid før vi hadde en fungerende beta-versjon, dels på grunn av mye ferdigheter som måtte tilegnes underveis. I første betaversjon hadde vi kun en statisk nettside, dette var godt nok for å kunne vise fram og kjøre en ny runde med intervjuer. Etter dette var jobben å gjøre nettsiden ”smart”. VI måtte nå implementere det som skulle gjøre siden vår unik, nemlig sorteringen og organiseringen av data. Etter mye fram og tilbake kom vi omsider fram til en fungerende versjon som dere kan se i dag.</w:t>
      </w:r>
      <w:r w:rsidR="00D2720A">
        <w:t xml:space="preserve"> Vi syntes denne løsninger fungerer bra, men samtidig ser vi at det er mye interessant vi kan bygge videre på.</w:t>
      </w:r>
    </w:p>
    <w:p w14:paraId="4E032537" w14:textId="77777777" w:rsidR="00A239AC" w:rsidRDefault="00A239AC" w:rsidP="00E85814"/>
    <w:p w14:paraId="442D8DC0" w14:textId="77777777" w:rsidR="00A239AC" w:rsidRDefault="00A239AC" w:rsidP="00E85814"/>
    <w:p w14:paraId="22A3D525" w14:textId="0234B07B" w:rsidR="00A239AC" w:rsidRDefault="00A239AC" w:rsidP="00A239AC">
      <w:pPr>
        <w:pStyle w:val="Overskrift2"/>
      </w:pPr>
      <w:bookmarkStart w:id="29" w:name="_Toc483415872"/>
      <w:r>
        <w:t>Videre utvikling</w:t>
      </w:r>
      <w:bookmarkEnd w:id="29"/>
    </w:p>
    <w:p w14:paraId="284EDC99" w14:textId="1DC626ED" w:rsidR="00D2720A" w:rsidRDefault="00D2720A" w:rsidP="00D2720A">
      <w:r>
        <w:t>I vårt prosjekt har vi kun tatt utgangspunkt i Campus Fjeringen, dette fordi vi syntes informasjon rundt nettopp Fjerdingen var det som var størst behov for. Rundt Vulcan er det allerede mye kjent og vi følte Fjerdingen ga oss en litt større utfordring til å finne innhold, samt at for oss som går teknologi er jo Fjerdingen er vårt Campus. Vi ser her at vi kunne selvsagt inkludert Campus Vulkan og Brenneriveien og dette er noe vi ser t kan videreutvikles.</w:t>
      </w:r>
    </w:p>
    <w:p w14:paraId="3BA400F9" w14:textId="77777777" w:rsidR="00D2720A" w:rsidRDefault="00D2720A" w:rsidP="00D2720A"/>
    <w:p w14:paraId="55D01D1A" w14:textId="4FC01017" w:rsidR="00D2720A" w:rsidRDefault="00D2720A" w:rsidP="00D2720A">
      <w:r>
        <w:t>Ellers når det gjelder Min side-funksjonaliteten, har vi lagt inn et symbol for profilbilde. Dette er ment å kunne oppdateres slik du kan laste opp ditt eget profilbilde. Det er også jo mulighet for å legge inn en tekst om deg selv. Her tenker vi at denne informasjonen kombinert med tags</w:t>
      </w:r>
      <w:r w:rsidR="00C62FF9">
        <w:t xml:space="preserve"> om ferdigheter</w:t>
      </w:r>
      <w:r>
        <w:t>, kunne man ha søkt opp p</w:t>
      </w:r>
      <w:r w:rsidR="00C62FF9">
        <w:t>ersoner basert på sine tags om ferdigheter, og kanskje finne medstudenter som har den kunnskapen man kanskje trenger for et prosjekt eller liknende. Man kan kanskje kalle det en kombinasjon av en CV og Facebook bare for elever på skolen.</w:t>
      </w:r>
    </w:p>
    <w:p w14:paraId="41E02A35" w14:textId="77777777" w:rsidR="00C62FF9" w:rsidRDefault="00C62FF9" w:rsidP="00D2720A"/>
    <w:p w14:paraId="16361E38" w14:textId="28EDD5EB" w:rsidR="00C62FF9" w:rsidRPr="00D2720A" w:rsidRDefault="00C62FF9" w:rsidP="00D2720A">
      <w:r>
        <w:t>Dette er bare noen av ideene vi har for mulig videre utvikling, med mer kunnskap innenfor feltet er dette kanskje noe vi kan bygge videre på i ettertid.</w:t>
      </w:r>
    </w:p>
    <w:p w14:paraId="706150CE" w14:textId="77777777" w:rsidR="00871BF5" w:rsidRDefault="00871BF5" w:rsidP="00871BF5"/>
    <w:p w14:paraId="6065DE67" w14:textId="77777777" w:rsidR="00871BF5" w:rsidRDefault="00871BF5">
      <w:pPr>
        <w:spacing w:after="200" w:line="276" w:lineRule="auto"/>
      </w:pPr>
      <w:r>
        <w:br w:type="page"/>
      </w:r>
    </w:p>
    <w:p w14:paraId="3F120117" w14:textId="3DC2975D" w:rsidR="00871BF5" w:rsidRDefault="00871BF5" w:rsidP="0019734D">
      <w:pPr>
        <w:pStyle w:val="Overskrift1"/>
      </w:pPr>
      <w:bookmarkStart w:id="30" w:name="_Toc483415873"/>
      <w:r>
        <w:lastRenderedPageBreak/>
        <w:t>Bruk av Git</w:t>
      </w:r>
      <w:bookmarkEnd w:id="30"/>
    </w:p>
    <w:p w14:paraId="73CC34B9" w14:textId="2526D7C2" w:rsidR="006D23B8" w:rsidRDefault="006D23B8" w:rsidP="00D25E81"/>
    <w:p w14:paraId="421B1CA6" w14:textId="4CA0EB5D" w:rsidR="006D23B8" w:rsidRDefault="006D23B8" w:rsidP="006D23B8">
      <w:pPr>
        <w:pStyle w:val="Overskrift2"/>
      </w:pPr>
      <w:bookmarkStart w:id="31" w:name="_Toc483415874"/>
      <w:r>
        <w:t>Hvorfor brukte vi Git</w:t>
      </w:r>
      <w:bookmarkEnd w:id="31"/>
    </w:p>
    <w:p w14:paraId="392C0407" w14:textId="2555238B" w:rsidR="003E50BB" w:rsidRDefault="001543C7" w:rsidP="001543C7">
      <w:r>
        <w:t>I starten av dette faget fikk vi en innføring om GIT. Dette verktøyet skulle vi bruke gjennom hele prosjektet. Git er et versjonshåndteringsverktøy, hvor det vi lager lastes opp til en server. Git nye versjoner av hver enkelt fil vi for hver commit (endring) vi gjør på den. Dette gjør det enkelt å hoppe tilbake en (eller flere) versjon (er), dersom vi skulle angre noe vi har gjort. Git gjør det også enkelt for oss å samarbeide om et prosjekt og til og med enkeltfiler.</w:t>
      </w:r>
    </w:p>
    <w:p w14:paraId="5CAE49E1" w14:textId="77777777" w:rsidR="001543C7" w:rsidRDefault="001543C7" w:rsidP="001543C7"/>
    <w:p w14:paraId="5E833D85" w14:textId="5C5ADF50" w:rsidR="006D23B8" w:rsidRDefault="006D23B8" w:rsidP="006D23B8">
      <w:pPr>
        <w:pStyle w:val="Overskrift2"/>
      </w:pPr>
      <w:bookmarkStart w:id="32" w:name="_Toc483415875"/>
      <w:r>
        <w:t>Hvordan vi brukte Git i dette prosjektet</w:t>
      </w:r>
      <w:bookmarkEnd w:id="32"/>
    </w:p>
    <w:p w14:paraId="2CD330CB" w14:textId="77777777" w:rsidR="00D81504" w:rsidRDefault="001543C7" w:rsidP="001543C7">
      <w:r>
        <w:t xml:space="preserve">Vi brukte Git aktivt gjennom hele dette prosjektet. Alle på gruppen fikk koblet opp sin bruker til et felles ”Git repo”. </w:t>
      </w:r>
      <w:r w:rsidR="00714504">
        <w:t>I dette repo-et la vi alle filer vi skulle bruke gjennom prosjektet. Alt fra dokumentasjon, prototyper og til det endelige prosjektet.</w:t>
      </w:r>
      <w:r>
        <w:t xml:space="preserve"> </w:t>
      </w:r>
      <w:r w:rsidR="0067442E">
        <w:t>Det var viktig for oss å ha en god struktur i Git repo-et vårt. Vi hadde egne mapper for dokumentasjon, prototyper og det endelige prosjektet.</w:t>
      </w:r>
      <w:r w:rsidR="006D23B8">
        <w:t xml:space="preserve"> </w:t>
      </w:r>
      <w:r w:rsidR="00D81504">
        <w:t xml:space="preserve">I forelesningene om Git lærte vi om hvordan vi skulle takle ”Merge conflict” om dette skulle oppstå. Vi hadde fokus på dette og klarte for det meste å unngå at dette skjedde, de tilfellene det gjorde det så vi gjennom hva som var forandret og spurte vedkommende hva som var forandret. God kommunikasjon gjorde at vi hadde svært få problemer med ”Merge conflict”. </w:t>
      </w:r>
    </w:p>
    <w:p w14:paraId="4E88B922" w14:textId="77777777" w:rsidR="00D81504" w:rsidRDefault="00D81504" w:rsidP="001543C7"/>
    <w:p w14:paraId="4E12D45D" w14:textId="0C4BD96A" w:rsidR="001543C7" w:rsidRDefault="00D81504" w:rsidP="001543C7">
      <w:r>
        <w:t>Her under kan du se en graf med Punsh cards. Dette viser når vi jobbet på dagen og hvor mange commits som ble utført til bestemte tidspunkt.</w:t>
      </w:r>
      <w:r w:rsidR="005D5F0B">
        <w:rPr>
          <w:noProof/>
        </w:rPr>
        <w:drawing>
          <wp:anchor distT="0" distB="0" distL="114300" distR="114300" simplePos="0" relativeHeight="251662336" behindDoc="0" locked="0" layoutInCell="1" allowOverlap="1" wp14:anchorId="62335AC8" wp14:editId="610EDBA6">
            <wp:simplePos x="0" y="0"/>
            <wp:positionH relativeFrom="margin">
              <wp:align>center</wp:align>
            </wp:positionH>
            <wp:positionV relativeFrom="margin">
              <wp:align>bottom</wp:align>
            </wp:positionV>
            <wp:extent cx="6227445" cy="3101340"/>
            <wp:effectExtent l="0" t="0" r="0" b="0"/>
            <wp:wrapSquare wrapText="bothSides"/>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unsh cards PRO101.PNG"/>
                    <pic:cNvPicPr/>
                  </pic:nvPicPr>
                  <pic:blipFill>
                    <a:blip r:embed="rId18">
                      <a:extLst>
                        <a:ext uri="{28A0092B-C50C-407E-A947-70E740481C1C}">
                          <a14:useLocalDpi xmlns:a14="http://schemas.microsoft.com/office/drawing/2010/main" val="0"/>
                        </a:ext>
                      </a:extLst>
                    </a:blip>
                    <a:stretch>
                      <a:fillRect/>
                    </a:stretch>
                  </pic:blipFill>
                  <pic:spPr>
                    <a:xfrm>
                      <a:off x="0" y="0"/>
                      <a:ext cx="6227445" cy="3101340"/>
                    </a:xfrm>
                    <a:prstGeom prst="rect">
                      <a:avLst/>
                    </a:prstGeom>
                  </pic:spPr>
                </pic:pic>
              </a:graphicData>
            </a:graphic>
          </wp:anchor>
        </w:drawing>
      </w:r>
      <w:r w:rsidR="005D5F0B">
        <w:t xml:space="preserve"> Disse gjenspeiler de dagene og timene vi hadde fast oppmøte. Som du kan se var det Onsdager og Torsdager vi hadde fast oppmøte kl.10. Vi jobbet selvsagt en del hjemmefra også, samt møøtes også til andre tidspunkt. Dette forklarer de </w:t>
      </w:r>
      <w:r w:rsidR="008935DA">
        <w:t>andre punsh cards-ene.</w:t>
      </w:r>
    </w:p>
    <w:p w14:paraId="6A720775" w14:textId="0E7601B1" w:rsidR="003E50BB" w:rsidRDefault="003E50BB" w:rsidP="003E50BB"/>
    <w:p w14:paraId="7B74F9CD" w14:textId="77777777" w:rsidR="00D25E81" w:rsidRDefault="00D25E81" w:rsidP="003E50BB"/>
    <w:p w14:paraId="740E098B" w14:textId="77777777" w:rsidR="00D25E81" w:rsidRDefault="00D25E81" w:rsidP="003E50BB"/>
    <w:p w14:paraId="59911B32" w14:textId="77777777" w:rsidR="00D25E81" w:rsidRPr="00C90A21" w:rsidRDefault="00D25E81" w:rsidP="003E50BB"/>
    <w:p w14:paraId="21D1518E" w14:textId="6E6DB2F4" w:rsidR="008B2A8E" w:rsidRDefault="002C5692" w:rsidP="008B2A8E">
      <w:r>
        <w:t>Vi har også en graf som viser hvor mange commits og linjer kode hver av oss har bidratt med. Dette gjenspeiler dog ikke hele bildet, noen av oss hadde blant annet ansvar for design og dokumentasjon som selvsagt gjorde at de fikk noe mindre commits. Og enkelte commits inneholdt og mye mer arbeid enn andre commits. Hadde alle hatt det samme ansvaret og kodet kunne denne type graf vært et mer informativt bilde enn det er for oss i dette prosjektet.</w:t>
      </w:r>
    </w:p>
    <w:p w14:paraId="3692DDCC" w14:textId="77777777" w:rsidR="002C5692" w:rsidRDefault="002C5692" w:rsidP="008B2A8E"/>
    <w:p w14:paraId="3AFF47AE" w14:textId="5F158C05" w:rsidR="002C5692" w:rsidRDefault="002C5692" w:rsidP="008B2A8E">
      <w:r>
        <w:rPr>
          <w:noProof/>
        </w:rPr>
        <w:drawing>
          <wp:inline distT="0" distB="0" distL="0" distR="0" wp14:anchorId="58A97F05" wp14:editId="6B22F160">
            <wp:extent cx="6227445" cy="5238750"/>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 graf PRO101.PNG"/>
                    <pic:cNvPicPr/>
                  </pic:nvPicPr>
                  <pic:blipFill>
                    <a:blip r:embed="rId19">
                      <a:extLst>
                        <a:ext uri="{28A0092B-C50C-407E-A947-70E740481C1C}">
                          <a14:useLocalDpi xmlns:a14="http://schemas.microsoft.com/office/drawing/2010/main" val="0"/>
                        </a:ext>
                      </a:extLst>
                    </a:blip>
                    <a:stretch>
                      <a:fillRect/>
                    </a:stretch>
                  </pic:blipFill>
                  <pic:spPr>
                    <a:xfrm>
                      <a:off x="0" y="0"/>
                      <a:ext cx="6227445" cy="5238750"/>
                    </a:xfrm>
                    <a:prstGeom prst="rect">
                      <a:avLst/>
                    </a:prstGeom>
                  </pic:spPr>
                </pic:pic>
              </a:graphicData>
            </a:graphic>
          </wp:inline>
        </w:drawing>
      </w:r>
    </w:p>
    <w:p w14:paraId="0B698A77" w14:textId="10CEC317" w:rsidR="008B2A8E" w:rsidRDefault="008B2A8E" w:rsidP="008B2A8E"/>
    <w:p w14:paraId="6AF1A89B" w14:textId="779DA094" w:rsidR="008B2A8E" w:rsidRDefault="008B2A8E" w:rsidP="008B2A8E"/>
    <w:p w14:paraId="53DE370C" w14:textId="7B9D3654" w:rsidR="008B2A8E" w:rsidRDefault="008B2A8E" w:rsidP="008B2A8E"/>
    <w:p w14:paraId="0EF2A134" w14:textId="77777777" w:rsidR="008B2A8E" w:rsidRDefault="008B2A8E" w:rsidP="008B2A8E"/>
    <w:p w14:paraId="0D1EF334" w14:textId="77777777" w:rsidR="008B2A8E" w:rsidRDefault="008B2A8E" w:rsidP="008B2A8E"/>
    <w:p w14:paraId="7764C4EA" w14:textId="77777777" w:rsidR="008B2A8E" w:rsidRDefault="008B2A8E" w:rsidP="008B2A8E"/>
    <w:p w14:paraId="6FE33998" w14:textId="14A7B971" w:rsidR="008B2A8E" w:rsidRDefault="008B2A8E" w:rsidP="008B2A8E"/>
    <w:p w14:paraId="7B256E55" w14:textId="75264EB4" w:rsidR="008B2A8E" w:rsidRDefault="008B2A8E" w:rsidP="008B2A8E"/>
    <w:p w14:paraId="6606A54B" w14:textId="68679142" w:rsidR="008B2A8E" w:rsidRDefault="008B2A8E" w:rsidP="008B2A8E"/>
    <w:p w14:paraId="6A4193AB" w14:textId="7BD8FBB6" w:rsidR="00871BF5" w:rsidRDefault="00871BF5" w:rsidP="0019734D">
      <w:pPr>
        <w:pStyle w:val="Overskrift1"/>
      </w:pPr>
      <w:bookmarkStart w:id="33" w:name="_Toc483415876"/>
      <w:r>
        <w:t>Tekniske valg</w:t>
      </w:r>
      <w:bookmarkEnd w:id="33"/>
    </w:p>
    <w:p w14:paraId="70CB0825" w14:textId="14236CB5" w:rsidR="00871BF5" w:rsidRDefault="00871BF5" w:rsidP="00871BF5">
      <w:pPr>
        <w:pStyle w:val="Listeavsnitt"/>
        <w:numPr>
          <w:ilvl w:val="0"/>
          <w:numId w:val="27"/>
        </w:numPr>
      </w:pPr>
      <w:r>
        <w:t>Databaser</w:t>
      </w:r>
    </w:p>
    <w:p w14:paraId="38046B67" w14:textId="77777777" w:rsidR="00871BF5" w:rsidRDefault="00871BF5" w:rsidP="00871BF5">
      <w:pPr>
        <w:pStyle w:val="Listeavsnitt"/>
        <w:numPr>
          <w:ilvl w:val="1"/>
          <w:numId w:val="27"/>
        </w:numPr>
      </w:pPr>
      <w:r>
        <w:t>SQL</w:t>
      </w:r>
    </w:p>
    <w:p w14:paraId="1C9920EB" w14:textId="686DCE30" w:rsidR="00871BF5" w:rsidRDefault="00871BF5" w:rsidP="00871BF5">
      <w:pPr>
        <w:pStyle w:val="Listeavsnitt"/>
        <w:numPr>
          <w:ilvl w:val="1"/>
          <w:numId w:val="27"/>
        </w:numPr>
      </w:pPr>
      <w:r>
        <w:t>Iluminate/database for å koble til database og modell</w:t>
      </w:r>
    </w:p>
    <w:p w14:paraId="39908A53" w14:textId="6B8849A8" w:rsidR="00871BF5" w:rsidRDefault="00871BF5" w:rsidP="00871BF5">
      <w:pPr>
        <w:pStyle w:val="Listeavsnitt"/>
        <w:numPr>
          <w:ilvl w:val="0"/>
          <w:numId w:val="27"/>
        </w:numPr>
      </w:pPr>
      <w:r>
        <w:t>JavaScript</w:t>
      </w:r>
    </w:p>
    <w:p w14:paraId="79175968" w14:textId="18777D5D" w:rsidR="00871BF5" w:rsidRDefault="00871BF5" w:rsidP="00871BF5">
      <w:pPr>
        <w:pStyle w:val="Listeavsnitt"/>
        <w:numPr>
          <w:ilvl w:val="0"/>
          <w:numId w:val="27"/>
        </w:numPr>
      </w:pPr>
      <w:r>
        <w:t>PHP-filer</w:t>
      </w:r>
    </w:p>
    <w:p w14:paraId="0FCDE105" w14:textId="0B178C9F" w:rsidR="00871BF5" w:rsidRDefault="00871BF5" w:rsidP="00871BF5">
      <w:pPr>
        <w:pStyle w:val="Listeavsnitt"/>
        <w:numPr>
          <w:ilvl w:val="0"/>
          <w:numId w:val="27"/>
        </w:numPr>
      </w:pPr>
      <w:r>
        <w:t>PHP-classes</w:t>
      </w:r>
    </w:p>
    <w:p w14:paraId="683E4891" w14:textId="2BDF0DBD" w:rsidR="00871BF5" w:rsidRDefault="00871BF5" w:rsidP="00871BF5">
      <w:pPr>
        <w:pStyle w:val="Listeavsnitt"/>
        <w:numPr>
          <w:ilvl w:val="0"/>
          <w:numId w:val="27"/>
        </w:numPr>
      </w:pPr>
      <w:r>
        <w:t>HTML /CSS</w:t>
      </w:r>
    </w:p>
    <w:p w14:paraId="3872D504" w14:textId="7B6D8063" w:rsidR="00871BF5" w:rsidRDefault="00871BF5">
      <w:pPr>
        <w:spacing w:after="200" w:line="276" w:lineRule="auto"/>
      </w:pPr>
      <w:r>
        <w:br w:type="page"/>
      </w:r>
    </w:p>
    <w:p w14:paraId="2862DB56" w14:textId="77777777" w:rsidR="00871BF5" w:rsidRDefault="00871BF5" w:rsidP="0019734D">
      <w:pPr>
        <w:pStyle w:val="Overskrift1"/>
      </w:pPr>
      <w:bookmarkStart w:id="34" w:name="_Toc483415877"/>
      <w:r>
        <w:lastRenderedPageBreak/>
        <w:t>Referanser</w:t>
      </w:r>
      <w:bookmarkEnd w:id="34"/>
    </w:p>
    <w:p w14:paraId="536AB126" w14:textId="4EBD461F" w:rsidR="0067267D" w:rsidRDefault="0067267D" w:rsidP="0067267D"/>
    <w:p w14:paraId="335A65F1" w14:textId="77777777" w:rsidR="0067267D" w:rsidRDefault="0067267D" w:rsidP="00F23FD9">
      <w:pPr>
        <w:pStyle w:val="Overskrift2"/>
      </w:pPr>
      <w:bookmarkStart w:id="35" w:name="_Toc483415878"/>
      <w:r>
        <w:t>Internettsider brukt til inspirasjon for design:</w:t>
      </w:r>
      <w:bookmarkEnd w:id="35"/>
    </w:p>
    <w:p w14:paraId="2E059B21" w14:textId="77777777" w:rsidR="0067267D" w:rsidRPr="0067267D" w:rsidRDefault="0067267D" w:rsidP="0067267D">
      <w:pPr>
        <w:rPr>
          <w:lang w:val="en-US"/>
        </w:rPr>
      </w:pPr>
      <w:r w:rsidRPr="0067267D">
        <w:rPr>
          <w:lang w:val="en-US"/>
        </w:rPr>
        <w:t>BASICA Free Website Template (2017) &lt;</w:t>
      </w:r>
      <w:hyperlink r:id="rId20" w:history="1">
        <w:r w:rsidRPr="0067267D">
          <w:rPr>
            <w:rStyle w:val="Hyperkobling"/>
            <w:lang w:val="en-US"/>
          </w:rPr>
          <w:t>http://www.free-css.com/free-css-templates/page210/basica</w:t>
        </w:r>
      </w:hyperlink>
      <w:r w:rsidRPr="0067267D">
        <w:rPr>
          <w:lang w:val="en-US"/>
        </w:rPr>
        <w:t>&gt; [Lesedato 20.04.17]</w:t>
      </w:r>
    </w:p>
    <w:p w14:paraId="281D0CE4" w14:textId="77777777" w:rsidR="0067267D" w:rsidRPr="0067267D" w:rsidRDefault="0067267D" w:rsidP="0067267D">
      <w:pPr>
        <w:rPr>
          <w:lang w:val="en-US"/>
        </w:rPr>
      </w:pPr>
      <w:r w:rsidRPr="0067267D">
        <w:rPr>
          <w:lang w:val="en-US"/>
        </w:rPr>
        <w:t>Rhino Free Website Template (2013) &lt;</w:t>
      </w:r>
      <w:hyperlink r:id="rId21" w:history="1">
        <w:r w:rsidRPr="0067267D">
          <w:rPr>
            <w:rStyle w:val="Hyperkobling"/>
            <w:lang w:val="en-US"/>
          </w:rPr>
          <w:t>http://www.free-css.com/free-css-templates/page162/rhino</w:t>
        </w:r>
      </w:hyperlink>
      <w:r w:rsidRPr="0067267D">
        <w:rPr>
          <w:lang w:val="en-US"/>
        </w:rPr>
        <w:t>&gt;  [Lesedato 20.04.17]</w:t>
      </w:r>
    </w:p>
    <w:p w14:paraId="7D8460BD" w14:textId="77777777" w:rsidR="0067267D" w:rsidRPr="0067267D" w:rsidRDefault="0067267D" w:rsidP="0067267D">
      <w:pPr>
        <w:rPr>
          <w:lang w:val="en-US"/>
        </w:rPr>
      </w:pPr>
      <w:r w:rsidRPr="0067267D">
        <w:rPr>
          <w:lang w:val="en-US"/>
        </w:rPr>
        <w:t>OnePage Free Website Template (2017) &lt;</w:t>
      </w:r>
      <w:hyperlink r:id="rId22" w:history="1">
        <w:r w:rsidRPr="0067267D">
          <w:rPr>
            <w:rStyle w:val="Hyperkobling"/>
            <w:lang w:val="en-US"/>
          </w:rPr>
          <w:t>http://www.free-css.com/free-css-templates/page208/onepage</w:t>
        </w:r>
      </w:hyperlink>
      <w:r w:rsidRPr="0067267D">
        <w:rPr>
          <w:lang w:val="en-US"/>
        </w:rPr>
        <w:t>&gt;  [Lesedato 20.04.17]</w:t>
      </w:r>
    </w:p>
    <w:p w14:paraId="5A8031AA" w14:textId="77777777" w:rsidR="0067267D" w:rsidRPr="0067267D" w:rsidRDefault="0067267D" w:rsidP="0067267D">
      <w:pPr>
        <w:rPr>
          <w:lang w:val="en-US"/>
        </w:rPr>
      </w:pPr>
    </w:p>
    <w:p w14:paraId="02FE1C1B" w14:textId="77777777" w:rsidR="0067267D" w:rsidRDefault="0067267D" w:rsidP="00F23FD9">
      <w:pPr>
        <w:pStyle w:val="Overskrift2"/>
      </w:pPr>
      <w:bookmarkStart w:id="36" w:name="_Toc483415879"/>
      <w:r>
        <w:t>Internettsider brukt for å se hva «markedet» har å by på:</w:t>
      </w:r>
      <w:bookmarkEnd w:id="36"/>
    </w:p>
    <w:p w14:paraId="6988E703" w14:textId="77777777" w:rsidR="0067267D" w:rsidRDefault="0067267D" w:rsidP="0067267D">
      <w:r>
        <w:t>StudentTorget.no (2017) &lt;</w:t>
      </w:r>
      <w:hyperlink r:id="rId23" w:history="1">
        <w:r>
          <w:rPr>
            <w:rStyle w:val="Hyperkobling"/>
          </w:rPr>
          <w:t>http://studenttorget.no/studentrabatter/</w:t>
        </w:r>
      </w:hyperlink>
      <w:r>
        <w:t>&gt;  [Lesedato 10.04.17]</w:t>
      </w:r>
    </w:p>
    <w:p w14:paraId="44134891" w14:textId="77777777" w:rsidR="0067267D" w:rsidRDefault="0067267D" w:rsidP="0067267D">
      <w:r>
        <w:t xml:space="preserve">Jansson, Kim (2008): </w:t>
      </w:r>
      <w:r>
        <w:rPr>
          <w:i/>
        </w:rPr>
        <w:t>Her får du gode studentrabatter &lt;</w:t>
      </w:r>
      <w:hyperlink r:id="rId24" w:history="1">
        <w:r>
          <w:rPr>
            <w:rStyle w:val="Hyperkobling"/>
          </w:rPr>
          <w:t>http://www.dinside.no/okonomi/her-far-du-gode-studentrabatter/62029347</w:t>
        </w:r>
      </w:hyperlink>
      <w:r>
        <w:t>&gt; [Lesedato 10.04.17]</w:t>
      </w:r>
    </w:p>
    <w:p w14:paraId="4E37E455" w14:textId="065C2380" w:rsidR="0067267D" w:rsidRDefault="0067267D" w:rsidP="0067267D"/>
    <w:p w14:paraId="677F7CCB" w14:textId="30F8E882" w:rsidR="00F23FD9" w:rsidRDefault="00F23FD9" w:rsidP="00F23FD9">
      <w:pPr>
        <w:pStyle w:val="Overskrift2"/>
      </w:pPr>
      <w:bookmarkStart w:id="37" w:name="_Toc483415880"/>
      <w:r>
        <w:t>Bilder hentet fra ColourBox:</w:t>
      </w:r>
      <w:bookmarkEnd w:id="37"/>
    </w:p>
    <w:p w14:paraId="20E3666B" w14:textId="77777777" w:rsidR="00F23FD9" w:rsidRDefault="00F23FD9" w:rsidP="00F23FD9">
      <w:r>
        <w:t>Orkester:</w:t>
      </w:r>
    </w:p>
    <w:p w14:paraId="08EC5741" w14:textId="7D2B4200" w:rsidR="00F23FD9" w:rsidRDefault="00F23FD9" w:rsidP="00F23FD9">
      <w:hyperlink r:id="rId25" w:history="1">
        <w:r w:rsidRPr="00D445F0">
          <w:rPr>
            <w:rStyle w:val="Hyperkobling"/>
          </w:rPr>
          <w:t>https://www.colourbox.com/image/orchestra-hole-image-9256522</w:t>
        </w:r>
      </w:hyperlink>
    </w:p>
    <w:p w14:paraId="6DDC1BE5" w14:textId="77777777" w:rsidR="00F23FD9" w:rsidRDefault="00F23FD9" w:rsidP="00F23FD9">
      <w:r>
        <w:t>Skog:</w:t>
      </w:r>
    </w:p>
    <w:p w14:paraId="68B94CEF" w14:textId="4CDF6C39" w:rsidR="00F23FD9" w:rsidRDefault="00F23FD9" w:rsidP="00F23FD9">
      <w:hyperlink r:id="rId26" w:history="1">
        <w:r w:rsidRPr="00D445F0">
          <w:rPr>
            <w:rStyle w:val="Hyperkobling"/>
          </w:rPr>
          <w:t>https://www.colourbox.com/image/forrest-image-4891646</w:t>
        </w:r>
      </w:hyperlink>
    </w:p>
    <w:p w14:paraId="27C96AB5" w14:textId="77777777" w:rsidR="00F23FD9" w:rsidRPr="004D2EA8" w:rsidRDefault="00F23FD9" w:rsidP="00F23FD9">
      <w:pPr>
        <w:rPr>
          <w:lang w:val="en-US"/>
        </w:rPr>
      </w:pPr>
      <w:r w:rsidRPr="004D2EA8">
        <w:rPr>
          <w:lang w:val="en-US"/>
        </w:rPr>
        <w:t>F logo:</w:t>
      </w:r>
    </w:p>
    <w:p w14:paraId="692B7FC2" w14:textId="3F20461D" w:rsidR="00F23FD9" w:rsidRDefault="00F23FD9" w:rsidP="00F23FD9">
      <w:pPr>
        <w:rPr>
          <w:lang w:val="en-US"/>
        </w:rPr>
      </w:pPr>
      <w:hyperlink r:id="rId27" w:history="1">
        <w:r w:rsidRPr="004D2EA8">
          <w:rPr>
            <w:rStyle w:val="Hyperkobling"/>
            <w:lang w:val="en-US"/>
          </w:rPr>
          <w:t>https://www.colourbox.com/vector/logo-vector-7501719</w:t>
        </w:r>
      </w:hyperlink>
    </w:p>
    <w:p w14:paraId="44D11E9A" w14:textId="77777777" w:rsidR="00F23FD9" w:rsidRDefault="00F23FD9" w:rsidP="00F23FD9">
      <w:pPr>
        <w:rPr>
          <w:lang w:val="en-US"/>
        </w:rPr>
      </w:pPr>
      <w:r>
        <w:rPr>
          <w:lang w:val="en-US"/>
        </w:rPr>
        <w:t>S logo:</w:t>
      </w:r>
    </w:p>
    <w:p w14:paraId="18D3C22B" w14:textId="5298D892" w:rsidR="00F23FD9" w:rsidRDefault="00F23FD9" w:rsidP="00F23FD9">
      <w:pPr>
        <w:rPr>
          <w:lang w:val="en-US"/>
        </w:rPr>
      </w:pPr>
      <w:hyperlink r:id="rId28" w:history="1">
        <w:r w:rsidRPr="00D445F0">
          <w:rPr>
            <w:rStyle w:val="Hyperkobling"/>
            <w:lang w:val="en-US"/>
          </w:rPr>
          <w:t>https://www.colourbox.com/image/logo-image-1730148</w:t>
        </w:r>
      </w:hyperlink>
    </w:p>
    <w:p w14:paraId="0ECCB98D" w14:textId="77777777" w:rsidR="00F23FD9" w:rsidRDefault="00F23FD9" w:rsidP="00F23FD9">
      <w:pPr>
        <w:rPr>
          <w:lang w:val="en-US"/>
        </w:rPr>
      </w:pPr>
      <w:r>
        <w:rPr>
          <w:lang w:val="en-US"/>
        </w:rPr>
        <w:t>A logo:</w:t>
      </w:r>
    </w:p>
    <w:p w14:paraId="45B1EFE8" w14:textId="0A0471B8" w:rsidR="00F23FD9" w:rsidRDefault="00F23FD9" w:rsidP="00F23FD9">
      <w:pPr>
        <w:rPr>
          <w:lang w:val="en-US"/>
        </w:rPr>
      </w:pPr>
      <w:hyperlink r:id="rId29" w:history="1">
        <w:r w:rsidRPr="00D445F0">
          <w:rPr>
            <w:rStyle w:val="Hyperkobling"/>
            <w:lang w:val="en-US"/>
          </w:rPr>
          <w:t>https://www.colourbox.com/vector/logo-vector-7401544</w:t>
        </w:r>
      </w:hyperlink>
    </w:p>
    <w:p w14:paraId="564D76AA" w14:textId="77777777" w:rsidR="00F23FD9" w:rsidRDefault="00F23FD9" w:rsidP="00F23FD9">
      <w:pPr>
        <w:rPr>
          <w:lang w:val="en-US"/>
        </w:rPr>
      </w:pPr>
      <w:r>
        <w:rPr>
          <w:lang w:val="en-US"/>
        </w:rPr>
        <w:t>Akerselva:</w:t>
      </w:r>
    </w:p>
    <w:p w14:paraId="26A1DD20" w14:textId="1D14D961" w:rsidR="00F23FD9" w:rsidRDefault="00F23FD9" w:rsidP="00F23FD9">
      <w:pPr>
        <w:rPr>
          <w:lang w:val="en-US"/>
        </w:rPr>
      </w:pPr>
      <w:hyperlink r:id="rId30" w:history="1">
        <w:r w:rsidRPr="00D445F0">
          <w:rPr>
            <w:rStyle w:val="Hyperkobling"/>
            <w:lang w:val="en-US"/>
          </w:rPr>
          <w:t>https://www.colourbox.com/image/akerselva-in-oslo-norway-image-4563878</w:t>
        </w:r>
      </w:hyperlink>
    </w:p>
    <w:p w14:paraId="2AACD849" w14:textId="77777777" w:rsidR="00F23FD9" w:rsidRPr="00F543A9" w:rsidRDefault="00F23FD9" w:rsidP="00F23FD9">
      <w:r w:rsidRPr="00F543A9">
        <w:t>Emma og Edvard</w:t>
      </w:r>
    </w:p>
    <w:p w14:paraId="400833AC" w14:textId="5587A53E" w:rsidR="00F23FD9" w:rsidRDefault="00F23FD9" w:rsidP="00F23FD9">
      <w:hyperlink r:id="rId31" w:history="1">
        <w:r w:rsidRPr="00D445F0">
          <w:rPr>
            <w:rStyle w:val="Hyperkobling"/>
          </w:rPr>
          <w:t>https://www.colourbox.com/image/exhibition-gallery-image-18015531</w:t>
        </w:r>
      </w:hyperlink>
    </w:p>
    <w:p w14:paraId="15B31FE9" w14:textId="77777777" w:rsidR="00F23FD9" w:rsidRDefault="00F23FD9" w:rsidP="00F23FD9">
      <w:r>
        <w:t>Botanisk Hage:</w:t>
      </w:r>
    </w:p>
    <w:p w14:paraId="7438C0DD" w14:textId="11BFF655" w:rsidR="00F23FD9" w:rsidRDefault="00F23FD9" w:rsidP="00F23FD9">
      <w:hyperlink r:id="rId32" w:history="1">
        <w:r w:rsidRPr="00D445F0">
          <w:rPr>
            <w:rStyle w:val="Hyperkobling"/>
          </w:rPr>
          <w:t>https://www.colourbox.com/image/zoologisk-museum-oslo-image-23093123</w:t>
        </w:r>
      </w:hyperlink>
    </w:p>
    <w:p w14:paraId="404BD426" w14:textId="77777777" w:rsidR="00F23FD9" w:rsidRDefault="00F23FD9" w:rsidP="00F23FD9">
      <w:r>
        <w:lastRenderedPageBreak/>
        <w:t>Middag under 100-lappen:</w:t>
      </w:r>
    </w:p>
    <w:p w14:paraId="52F950FA" w14:textId="1C24EF95" w:rsidR="00F23FD9" w:rsidRDefault="00F23FD9" w:rsidP="00F23FD9">
      <w:hyperlink r:id="rId33" w:history="1">
        <w:r w:rsidRPr="00D445F0">
          <w:rPr>
            <w:rStyle w:val="Hyperkobling"/>
          </w:rPr>
          <w:t>https://www.colourbox.com/image/dinner-image-25632649</w:t>
        </w:r>
      </w:hyperlink>
    </w:p>
    <w:p w14:paraId="41A469F3" w14:textId="77777777" w:rsidR="00F23FD9" w:rsidRDefault="00F23FD9" w:rsidP="00F23FD9">
      <w:r>
        <w:t>Ukesmeny:</w:t>
      </w:r>
    </w:p>
    <w:p w14:paraId="3A29000B" w14:textId="7B02E58D" w:rsidR="00F23FD9" w:rsidRDefault="00F23FD9" w:rsidP="00F23FD9">
      <w:hyperlink r:id="rId34" w:history="1">
        <w:r w:rsidRPr="00123D38">
          <w:rPr>
            <w:rStyle w:val="Hyperkobling"/>
          </w:rPr>
          <w:t>https://www.colourbox.com/image/food-ingredients-image-3893428</w:t>
        </w:r>
      </w:hyperlink>
    </w:p>
    <w:p w14:paraId="51F3896D" w14:textId="77777777" w:rsidR="00F23FD9" w:rsidRPr="00F854F3" w:rsidRDefault="00F23FD9" w:rsidP="00F23FD9">
      <w:pPr>
        <w:rPr>
          <w:lang w:val="en-US"/>
        </w:rPr>
      </w:pPr>
      <w:r w:rsidRPr="00F854F3">
        <w:rPr>
          <w:lang w:val="en-US"/>
        </w:rPr>
        <w:t>Restaurant anbefaling:</w:t>
      </w:r>
    </w:p>
    <w:p w14:paraId="2543DBE7" w14:textId="50988A14" w:rsidR="00F23FD9" w:rsidRPr="00F854F3" w:rsidRDefault="00F23FD9" w:rsidP="00F23FD9">
      <w:pPr>
        <w:rPr>
          <w:lang w:val="en-US"/>
        </w:rPr>
      </w:pPr>
      <w:hyperlink r:id="rId35" w:history="1">
        <w:r w:rsidRPr="00F854F3">
          <w:rPr>
            <w:rStyle w:val="Hyperkobling"/>
            <w:lang w:val="en-US"/>
          </w:rPr>
          <w:t>https://www.colourbox.com/image/nyhavn-restaurant-street-image-25570802</w:t>
        </w:r>
      </w:hyperlink>
    </w:p>
    <w:p w14:paraId="375804BC" w14:textId="77777777" w:rsidR="00F23FD9" w:rsidRPr="00F854F3" w:rsidRDefault="00F23FD9" w:rsidP="00F23FD9">
      <w:pPr>
        <w:rPr>
          <w:lang w:val="en-US"/>
        </w:rPr>
      </w:pPr>
      <w:r w:rsidRPr="00F854F3">
        <w:rPr>
          <w:lang w:val="en-US"/>
        </w:rPr>
        <w:t>Kulturkirken Jacob (ish):</w:t>
      </w:r>
    </w:p>
    <w:p w14:paraId="7A3FEA25" w14:textId="09395171" w:rsidR="00F23FD9" w:rsidRPr="00F854F3" w:rsidRDefault="00F23FD9" w:rsidP="00F23FD9">
      <w:pPr>
        <w:rPr>
          <w:lang w:val="en-US"/>
        </w:rPr>
      </w:pPr>
      <w:hyperlink r:id="rId36" w:history="1">
        <w:r w:rsidRPr="00F854F3">
          <w:rPr>
            <w:rStyle w:val="Hyperkobling"/>
            <w:lang w:val="en-US"/>
          </w:rPr>
          <w:t>https://www.colourbox.com/image/church-image-9798672</w:t>
        </w:r>
      </w:hyperlink>
    </w:p>
    <w:p w14:paraId="010677EB" w14:textId="77777777" w:rsidR="00F23FD9" w:rsidRDefault="00F23FD9" w:rsidP="00F23FD9">
      <w:r>
        <w:t>Skole symbol:</w:t>
      </w:r>
    </w:p>
    <w:p w14:paraId="75E68000" w14:textId="281D7963" w:rsidR="00F23FD9" w:rsidRDefault="00F23FD9" w:rsidP="00F23FD9">
      <w:hyperlink r:id="rId37" w:history="1">
        <w:r w:rsidRPr="00F5450D">
          <w:rPr>
            <w:rStyle w:val="Hyperkobling"/>
          </w:rPr>
          <w:t>https://www.colourbox.com/vector/map-pointer-school-building-icon-vector-14280107</w:t>
        </w:r>
      </w:hyperlink>
    </w:p>
    <w:p w14:paraId="26C98274" w14:textId="77777777" w:rsidR="00F23FD9" w:rsidRDefault="00F23FD9" w:rsidP="00F23FD9">
      <w:r>
        <w:t>Geotag symbol</w:t>
      </w:r>
    </w:p>
    <w:p w14:paraId="24BFE24B" w14:textId="6F17CDEA" w:rsidR="00F23FD9" w:rsidRDefault="00F23FD9" w:rsidP="00F23FD9">
      <w:hyperlink r:id="rId38" w:history="1">
        <w:r w:rsidRPr="00F5450D">
          <w:rPr>
            <w:rStyle w:val="Hyperkobling"/>
          </w:rPr>
          <w:t>https://www.colourbox.com/vector/isolated-map-marker-with-a-hash-tag-vector-17082283</w:t>
        </w:r>
      </w:hyperlink>
    </w:p>
    <w:p w14:paraId="70592C96" w14:textId="77777777" w:rsidR="00F23FD9" w:rsidRDefault="00F23FD9" w:rsidP="00F23FD9">
      <w:r>
        <w:t>Rabatt symbol</w:t>
      </w:r>
    </w:p>
    <w:p w14:paraId="1A0283DC" w14:textId="52918BCD" w:rsidR="00F23FD9" w:rsidRDefault="00F23FD9" w:rsidP="00F23FD9">
      <w:hyperlink r:id="rId39" w:history="1">
        <w:r w:rsidRPr="00F5450D">
          <w:rPr>
            <w:rStyle w:val="Hyperkobling"/>
          </w:rPr>
          <w:t>https://www.colourbox.com/vector/discount-coupons-icon-vector-15508255</w:t>
        </w:r>
      </w:hyperlink>
    </w:p>
    <w:p w14:paraId="6D89549A" w14:textId="77777777" w:rsidR="00F23FD9" w:rsidRDefault="00F23FD9" w:rsidP="00F23FD9">
      <w:r>
        <w:t>Person symbol</w:t>
      </w:r>
    </w:p>
    <w:p w14:paraId="618F8077" w14:textId="3A6BBC6D" w:rsidR="00F23FD9" w:rsidRDefault="00F23FD9" w:rsidP="00F23FD9">
      <w:hyperlink r:id="rId40" w:history="1">
        <w:r w:rsidRPr="00F5450D">
          <w:rPr>
            <w:rStyle w:val="Hyperkobling"/>
          </w:rPr>
          <w:t>https://www.colourbox.com/vector/person-icon-symbol-illustration-design-vector-17071556</w:t>
        </w:r>
      </w:hyperlink>
    </w:p>
    <w:p w14:paraId="594038BC" w14:textId="77777777" w:rsidR="00F23FD9" w:rsidRDefault="00F23FD9" w:rsidP="00F23FD9">
      <w:r>
        <w:t>Rabatt datamaskin bilde</w:t>
      </w:r>
    </w:p>
    <w:p w14:paraId="55E327E7" w14:textId="7BE1E8B8" w:rsidR="00F23FD9" w:rsidRDefault="00F23FD9" w:rsidP="00F23FD9">
      <w:hyperlink r:id="rId41" w:history="1">
        <w:r w:rsidRPr="00F5450D">
          <w:rPr>
            <w:rStyle w:val="Hyperkobling"/>
          </w:rPr>
          <w:t>https://www.colourbox.com/vector/computer-vector-5823281</w:t>
        </w:r>
      </w:hyperlink>
    </w:p>
    <w:p w14:paraId="067EA11D" w14:textId="77777777" w:rsidR="00F23FD9" w:rsidRDefault="00F23FD9" w:rsidP="00F23FD9">
      <w:r>
        <w:t>Studentgruppe:</w:t>
      </w:r>
    </w:p>
    <w:p w14:paraId="2C1C779A" w14:textId="54271FE7" w:rsidR="00F23FD9" w:rsidRDefault="00F23FD9" w:rsidP="00F23FD9">
      <w:hyperlink r:id="rId42" w:history="1">
        <w:r w:rsidRPr="00907AE9">
          <w:rPr>
            <w:rStyle w:val="Hyperkobling"/>
          </w:rPr>
          <w:t>https://www.colourbox.com/image/busy-university-library-with-students-and-tutor-image-23677751</w:t>
        </w:r>
      </w:hyperlink>
    </w:p>
    <w:p w14:paraId="5B2514ED" w14:textId="77777777" w:rsidR="00F23FD9" w:rsidRPr="004E4444" w:rsidRDefault="00F23FD9" w:rsidP="00F23FD9">
      <w:pPr>
        <w:rPr>
          <w:lang w:val="en-US"/>
        </w:rPr>
      </w:pPr>
      <w:r w:rsidRPr="004E4444">
        <w:rPr>
          <w:lang w:val="en-US"/>
        </w:rPr>
        <w:t>Westerdals logo</w:t>
      </w:r>
    </w:p>
    <w:p w14:paraId="49656B04" w14:textId="74F52706" w:rsidR="00F23FD9" w:rsidRDefault="00F23FD9" w:rsidP="00F23FD9">
      <w:pPr>
        <w:rPr>
          <w:lang w:val="en-US"/>
        </w:rPr>
      </w:pPr>
      <w:hyperlink r:id="rId43" w:history="1">
        <w:r w:rsidRPr="00907AE9">
          <w:rPr>
            <w:rStyle w:val="Hyperkobling"/>
            <w:lang w:val="en-US"/>
          </w:rPr>
          <w:t>http://westerdals.modulez.no/public/article/196-hovedlogo</w:t>
        </w:r>
      </w:hyperlink>
    </w:p>
    <w:p w14:paraId="587910E1" w14:textId="786803C4" w:rsidR="00F23FD9" w:rsidRPr="00D75F57" w:rsidRDefault="00F23FD9" w:rsidP="00F23FD9">
      <w:r w:rsidRPr="00D75F57">
        <w:t>Hotel:</w:t>
      </w:r>
    </w:p>
    <w:p w14:paraId="37896B05" w14:textId="77777777" w:rsidR="00F23FD9" w:rsidRPr="00D75F57" w:rsidRDefault="00F23FD9" w:rsidP="00F23FD9">
      <w:hyperlink r:id="rId44" w:history="1">
        <w:r w:rsidRPr="00D75F57">
          <w:rPr>
            <w:rStyle w:val="Hyperkobling"/>
          </w:rPr>
          <w:t>https://www.colourbox.com/image/luxury-condominium-hotel-area-in-costa-rica-with-pool-in-sunset-image-5259733</w:t>
        </w:r>
      </w:hyperlink>
    </w:p>
    <w:p w14:paraId="2DDB6C25" w14:textId="77777777" w:rsidR="00F23FD9" w:rsidRPr="00D75F57" w:rsidRDefault="00F23FD9" w:rsidP="00F23FD9">
      <w:r w:rsidRPr="00D75F57">
        <w:t>Burger:</w:t>
      </w:r>
    </w:p>
    <w:p w14:paraId="55D08C4D" w14:textId="77777777" w:rsidR="00F23FD9" w:rsidRPr="00D75F57" w:rsidRDefault="00F23FD9" w:rsidP="00F23FD9">
      <w:hyperlink r:id="rId45" w:history="1">
        <w:r w:rsidRPr="00D75F57">
          <w:rPr>
            <w:rStyle w:val="Hyperkobling"/>
          </w:rPr>
          <w:t>https://www.colourbox.com/image/burger-image-14846147</w:t>
        </w:r>
      </w:hyperlink>
    </w:p>
    <w:p w14:paraId="3CA33D0A" w14:textId="77777777" w:rsidR="00F23FD9" w:rsidRPr="00D75F57" w:rsidRDefault="00F23FD9" w:rsidP="00F23FD9">
      <w:r w:rsidRPr="00D75F57">
        <w:t>taco:</w:t>
      </w:r>
    </w:p>
    <w:p w14:paraId="5D698505" w14:textId="77777777" w:rsidR="00F23FD9" w:rsidRPr="00D75F57" w:rsidRDefault="00F23FD9" w:rsidP="00F23FD9">
      <w:hyperlink r:id="rId46" w:history="1">
        <w:r w:rsidRPr="00D75F57">
          <w:rPr>
            <w:rStyle w:val="Hyperkobling"/>
          </w:rPr>
          <w:t>https://www.colourbox.com/image/plate-with-taco-image-6899643</w:t>
        </w:r>
      </w:hyperlink>
    </w:p>
    <w:p w14:paraId="3420E93C" w14:textId="77777777" w:rsidR="00F23FD9" w:rsidRPr="00D75F57" w:rsidRDefault="00F23FD9" w:rsidP="00F23FD9">
      <w:r w:rsidRPr="00D75F57">
        <w:t>Frisør:</w:t>
      </w:r>
    </w:p>
    <w:p w14:paraId="6DA06328" w14:textId="77777777" w:rsidR="00F23FD9" w:rsidRPr="00D75F57" w:rsidRDefault="00F23FD9" w:rsidP="00F23FD9">
      <w:hyperlink r:id="rId47" w:history="1">
        <w:r w:rsidRPr="00D75F57">
          <w:rPr>
            <w:rStyle w:val="Hyperkobling"/>
          </w:rPr>
          <w:t>https://www.colourbox.com/image/hair-dresser-at-work-image-23571238</w:t>
        </w:r>
      </w:hyperlink>
    </w:p>
    <w:p w14:paraId="3D08F6DC" w14:textId="77777777" w:rsidR="00F23FD9" w:rsidRPr="00D75F57" w:rsidRDefault="00F23FD9" w:rsidP="00F23FD9">
      <w:r w:rsidRPr="00D75F57">
        <w:lastRenderedPageBreak/>
        <w:t>Ryggsekk:</w:t>
      </w:r>
    </w:p>
    <w:p w14:paraId="1BF31D2E" w14:textId="77777777" w:rsidR="00F23FD9" w:rsidRPr="00D75F57" w:rsidRDefault="00F23FD9" w:rsidP="00F23FD9">
      <w:hyperlink r:id="rId48" w:history="1">
        <w:r w:rsidRPr="00D75F57">
          <w:rPr>
            <w:rStyle w:val="Hyperkobling"/>
          </w:rPr>
          <w:t>https://www.colourbox.com/image/aa019177-image-3231763</w:t>
        </w:r>
      </w:hyperlink>
    </w:p>
    <w:p w14:paraId="58B33D95" w14:textId="77777777" w:rsidR="00F23FD9" w:rsidRPr="00D75F57" w:rsidRDefault="00F23FD9" w:rsidP="00F23FD9">
      <w:r w:rsidRPr="00D75F57">
        <w:t>Treningssenter:</w:t>
      </w:r>
    </w:p>
    <w:p w14:paraId="6F4E6F18" w14:textId="77777777" w:rsidR="00F23FD9" w:rsidRPr="00D75F57" w:rsidRDefault="00F23FD9" w:rsidP="00F23FD9">
      <w:hyperlink r:id="rId49" w:history="1">
        <w:r w:rsidRPr="00D75F57">
          <w:rPr>
            <w:rStyle w:val="Hyperkobling"/>
          </w:rPr>
          <w:t>https://www.colourbox.com/image/workout-image-22037815</w:t>
        </w:r>
      </w:hyperlink>
    </w:p>
    <w:p w14:paraId="2F08D020" w14:textId="77777777" w:rsidR="00F23FD9" w:rsidRPr="00D75F57" w:rsidRDefault="00F23FD9" w:rsidP="00F23FD9">
      <w:r w:rsidRPr="00D75F57">
        <w:t>Spillkontroll:</w:t>
      </w:r>
    </w:p>
    <w:p w14:paraId="00251E64" w14:textId="77777777" w:rsidR="00F23FD9" w:rsidRPr="00D75F57" w:rsidRDefault="00F23FD9" w:rsidP="00F23FD9">
      <w:hyperlink r:id="rId50" w:history="1">
        <w:r w:rsidRPr="00D75F57">
          <w:rPr>
            <w:rStyle w:val="Hyperkobling"/>
          </w:rPr>
          <w:t>https://www.colourbox.com/image/video-games-image-14483830</w:t>
        </w:r>
      </w:hyperlink>
    </w:p>
    <w:p w14:paraId="2B0B8FBC" w14:textId="77777777" w:rsidR="00F23FD9" w:rsidRPr="00D75F57" w:rsidRDefault="00F23FD9" w:rsidP="00F23FD9">
      <w:r w:rsidRPr="00D75F57">
        <w:t>Øl</w:t>
      </w:r>
    </w:p>
    <w:p w14:paraId="7595FBFB" w14:textId="77777777" w:rsidR="00F23FD9" w:rsidRPr="00D75F57" w:rsidRDefault="00F23FD9" w:rsidP="00F23FD9">
      <w:hyperlink r:id="rId51" w:history="1">
        <w:r w:rsidRPr="00D75F57">
          <w:rPr>
            <w:rStyle w:val="Hyperkobling"/>
          </w:rPr>
          <w:t>https://www.colourbox.com/image/beer-image-7111252</w:t>
        </w:r>
      </w:hyperlink>
    </w:p>
    <w:p w14:paraId="15F0CEDD" w14:textId="77777777" w:rsidR="00F23FD9" w:rsidRPr="00D75F57" w:rsidRDefault="00F23FD9" w:rsidP="00F23FD9">
      <w:r w:rsidRPr="00D75F57">
        <w:t>Pensumbøker:</w:t>
      </w:r>
    </w:p>
    <w:p w14:paraId="4CC2C3C6" w14:textId="6B96A8C6" w:rsidR="00F23FD9" w:rsidRDefault="00F23FD9" w:rsidP="00F23FD9">
      <w:hyperlink r:id="rId52" w:history="1">
        <w:r w:rsidRPr="00D75F57">
          <w:rPr>
            <w:rStyle w:val="Hyperkobling"/>
          </w:rPr>
          <w:t>https://www.colourbox.com/image/books-image-9103764</w:t>
        </w:r>
      </w:hyperlink>
    </w:p>
    <w:p w14:paraId="66DD6070" w14:textId="77777777" w:rsidR="00F23FD9" w:rsidRDefault="00F23FD9" w:rsidP="00F23FD9">
      <w:r>
        <w:t>Sjakkbilde:</w:t>
      </w:r>
    </w:p>
    <w:p w14:paraId="55C99CE6" w14:textId="77777777" w:rsidR="00F23FD9" w:rsidRDefault="00F23FD9" w:rsidP="00F23FD9">
      <w:hyperlink r:id="rId53" w:history="1">
        <w:r w:rsidRPr="0034553A">
          <w:rPr>
            <w:rStyle w:val="Hyperkobling"/>
          </w:rPr>
          <w:t>https://www.colourbox.com/image/chess-board-with-chess-image-11474665</w:t>
        </w:r>
      </w:hyperlink>
    </w:p>
    <w:p w14:paraId="32951931" w14:textId="77777777" w:rsidR="00F23FD9" w:rsidRDefault="00F23FD9" w:rsidP="00F23FD9">
      <w:r>
        <w:t>Bokklubb:</w:t>
      </w:r>
    </w:p>
    <w:p w14:paraId="1CF44D63" w14:textId="77777777" w:rsidR="00F23FD9" w:rsidRDefault="00F23FD9" w:rsidP="00F23FD9">
      <w:hyperlink r:id="rId54" w:history="1">
        <w:r w:rsidRPr="0034553A">
          <w:rPr>
            <w:rStyle w:val="Hyperkobling"/>
          </w:rPr>
          <w:t>https://www.colourbox.com/image/group-of-friends-taking-part-in-book-club-at-home-image-18062405</w:t>
        </w:r>
      </w:hyperlink>
    </w:p>
    <w:p w14:paraId="6349879C" w14:textId="77777777" w:rsidR="00F23FD9" w:rsidRDefault="00F23FD9" w:rsidP="00F23FD9">
      <w:r>
        <w:t>Foredrag:</w:t>
      </w:r>
    </w:p>
    <w:p w14:paraId="16E451CD" w14:textId="77777777" w:rsidR="00F23FD9" w:rsidRDefault="00F23FD9" w:rsidP="00F23FD9">
      <w:hyperlink r:id="rId55" w:history="1">
        <w:r w:rsidRPr="0034553A">
          <w:rPr>
            <w:rStyle w:val="Hyperkobling"/>
          </w:rPr>
          <w:t>https://www.colourbox.com/image/business-conference-image-16922936</w:t>
        </w:r>
      </w:hyperlink>
    </w:p>
    <w:p w14:paraId="5022EF0D" w14:textId="77777777" w:rsidR="00F23FD9" w:rsidRDefault="00F23FD9" w:rsidP="00F23FD9">
      <w:r>
        <w:t>Party</w:t>
      </w:r>
    </w:p>
    <w:p w14:paraId="6739ADCC" w14:textId="77777777" w:rsidR="00F23FD9" w:rsidRDefault="00F23FD9" w:rsidP="00F23FD9">
      <w:hyperlink r:id="rId56" w:history="1">
        <w:r w:rsidRPr="0034553A">
          <w:rPr>
            <w:rStyle w:val="Hyperkobling"/>
          </w:rPr>
          <w:t>https://www.colourbox.com/image/party-image-7322649</w:t>
        </w:r>
      </w:hyperlink>
    </w:p>
    <w:p w14:paraId="2ACD506A" w14:textId="77777777" w:rsidR="00F23FD9" w:rsidRDefault="00F23FD9" w:rsidP="00F23FD9">
      <w:r>
        <w:t>I Nærheten (Akerselva)</w:t>
      </w:r>
    </w:p>
    <w:p w14:paraId="2192BC2A" w14:textId="77777777" w:rsidR="00F23FD9" w:rsidRDefault="00F23FD9" w:rsidP="00F23FD9">
      <w:hyperlink r:id="rId57" w:history="1">
        <w:r w:rsidRPr="003B7365">
          <w:rPr>
            <w:rStyle w:val="Hyperkobling"/>
          </w:rPr>
          <w:t>https://www.colourbox.com/image/hjula-og-graa-ved-akers-elva-in-oslo-norway-image-4535758</w:t>
        </w:r>
      </w:hyperlink>
    </w:p>
    <w:p w14:paraId="15495FF1" w14:textId="77777777" w:rsidR="00F23FD9" w:rsidRDefault="00F23FD9" w:rsidP="00F23FD9"/>
    <w:p w14:paraId="3AF25B5F" w14:textId="77777777" w:rsidR="00F23FD9" w:rsidRPr="00D75F57" w:rsidRDefault="00F23FD9" w:rsidP="00F23FD9"/>
    <w:p w14:paraId="17CA98E7" w14:textId="77777777" w:rsidR="00F23FD9" w:rsidRPr="00871BF5" w:rsidRDefault="00F23FD9" w:rsidP="0067267D"/>
    <w:sectPr w:rsidR="00F23FD9" w:rsidRPr="00871BF5">
      <w:headerReference w:type="even" r:id="rId58"/>
      <w:headerReference w:type="default" r:id="rId59"/>
      <w:footerReference w:type="even" r:id="rId60"/>
      <w:footerReference w:type="default" r:id="rId61"/>
      <w:pgSz w:w="11907" w:h="16839"/>
      <w:pgMar w:top="1148" w:right="1050" w:bottom="1148" w:left="1050"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C296DB" w14:textId="77777777" w:rsidR="00F530ED" w:rsidRDefault="00F530ED">
      <w:pPr>
        <w:spacing w:after="0" w:line="240" w:lineRule="auto"/>
      </w:pPr>
      <w:r>
        <w:separator/>
      </w:r>
    </w:p>
  </w:endnote>
  <w:endnote w:type="continuationSeparator" w:id="0">
    <w:p w14:paraId="42A093F5" w14:textId="77777777" w:rsidR="00F530ED" w:rsidRDefault="00F530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F1A95" w14:textId="77777777" w:rsidR="00F530ED" w:rsidRDefault="00F530ED"/>
  <w:p w14:paraId="315B9E05" w14:textId="423DB2BF" w:rsidR="00F530ED" w:rsidRDefault="00F530ED">
    <w:pPr>
      <w:pStyle w:val="Bunntekstpartallsside"/>
    </w:pPr>
    <w:r>
      <w:t xml:space="preserve">Side </w:t>
    </w:r>
    <w:r>
      <w:fldChar w:fldCharType="begin"/>
    </w:r>
    <w:r>
      <w:instrText>PAGE   \* MERGEFORMAT</w:instrText>
    </w:r>
    <w:r>
      <w:fldChar w:fldCharType="separate"/>
    </w:r>
    <w:r w:rsidR="00153D45" w:rsidRPr="00153D45">
      <w:rPr>
        <w:noProof/>
        <w:sz w:val="24"/>
        <w:szCs w:val="24"/>
      </w:rPr>
      <w:t>2</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C07D70" w14:textId="77777777" w:rsidR="00F530ED" w:rsidRDefault="00F530ED"/>
  <w:p w14:paraId="0598F62D" w14:textId="717455AC" w:rsidR="00F530ED" w:rsidRDefault="00F530ED">
    <w:pPr>
      <w:pStyle w:val="Bunntekstoddetallsside"/>
    </w:pPr>
    <w:r>
      <w:t xml:space="preserve">Side </w:t>
    </w:r>
    <w:r>
      <w:fldChar w:fldCharType="begin"/>
    </w:r>
    <w:r>
      <w:instrText>PAGE   \* MERGEFORMAT</w:instrText>
    </w:r>
    <w:r>
      <w:fldChar w:fldCharType="separate"/>
    </w:r>
    <w:r w:rsidR="00153D45" w:rsidRPr="00153D45">
      <w:rPr>
        <w:noProof/>
        <w:sz w:val="24"/>
        <w:szCs w:val="24"/>
      </w:rPr>
      <w:t>13</w:t>
    </w:r>
    <w:r>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F4416C" w14:textId="77777777" w:rsidR="00F530ED" w:rsidRDefault="00F530ED">
      <w:pPr>
        <w:spacing w:after="0" w:line="240" w:lineRule="auto"/>
      </w:pPr>
      <w:r>
        <w:separator/>
      </w:r>
    </w:p>
  </w:footnote>
  <w:footnote w:type="continuationSeparator" w:id="0">
    <w:p w14:paraId="5FDE0B41" w14:textId="77777777" w:rsidR="00F530ED" w:rsidRDefault="00F530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1A0FF9" w14:textId="77777777" w:rsidR="00F530ED" w:rsidRDefault="00F530ED">
    <w:pPr>
      <w:pStyle w:val="Topptekstpartallsside"/>
    </w:pPr>
    <w:sdt>
      <w:sdtPr>
        <w:alias w:val="Tittel"/>
        <w:id w:val="540890930"/>
        <w:dataBinding w:prefixMappings="xmlns:ns0='http://schemas.openxmlformats.org/package/2006/metadata/core-properties' xmlns:ns1='http://purl.org/dc/elements/1.1/'" w:xpath="/ns0:coreProperties[1]/ns1:title[1]" w:storeItemID="{6C3C8BC8-F283-45AE-878A-BAB7291924A1}"/>
        <w:text/>
      </w:sdtPr>
      <w:sdtContent>
        <w:r>
          <w:t>PRO101 Rapport</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C1F22" w14:textId="77777777" w:rsidR="00F530ED" w:rsidRDefault="00F530ED">
    <w:pPr>
      <w:pStyle w:val="Topptekstoddetallsside"/>
    </w:pPr>
    <w:sdt>
      <w:sdtPr>
        <w:alias w:val="Tittel"/>
        <w:id w:val="540932446"/>
        <w:dataBinding w:prefixMappings="xmlns:ns0='http://schemas.openxmlformats.org/package/2006/metadata/core-properties' xmlns:ns1='http://purl.org/dc/elements/1.1/'" w:xpath="/ns0:coreProperties[1]/ns1:title[1]" w:storeItemID="{6C3C8BC8-F283-45AE-878A-BAB7291924A1}"/>
        <w:text/>
      </w:sdtPr>
      <w:sdtContent>
        <w:r>
          <w:t>PRO101 Rapport</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DB96C0E0"/>
    <w:lvl w:ilvl="0">
      <w:start w:val="1"/>
      <w:numFmt w:val="bullet"/>
      <w:pStyle w:val="Punktliste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Punktliste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Punktliste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Punktliste2"/>
      <w:lvlText w:val=""/>
      <w:lvlJc w:val="left"/>
      <w:pPr>
        <w:ind w:left="720" w:hanging="360"/>
      </w:pPr>
      <w:rPr>
        <w:rFonts w:ascii="Wingdings 2" w:hAnsi="Wingdings 2" w:hint="default"/>
      </w:rPr>
    </w:lvl>
  </w:abstractNum>
  <w:abstractNum w:abstractNumId="4" w15:restartNumberingAfterBreak="0">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2FE7676"/>
    <w:multiLevelType w:val="hybridMultilevel"/>
    <w:tmpl w:val="ADB8F33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0B71164D"/>
    <w:multiLevelType w:val="hybridMultilevel"/>
    <w:tmpl w:val="5CC4654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148B3EB4"/>
    <w:multiLevelType w:val="hybridMultilevel"/>
    <w:tmpl w:val="5BB498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18650A57"/>
    <w:multiLevelType w:val="hybridMultilevel"/>
    <w:tmpl w:val="BCD26D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29CD5D91"/>
    <w:multiLevelType w:val="hybridMultilevel"/>
    <w:tmpl w:val="A7BAF8F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2AB17A9B"/>
    <w:multiLevelType w:val="multilevel"/>
    <w:tmpl w:val="0409001D"/>
    <w:styleLink w:val="Teknologi-listestil"/>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C880799"/>
    <w:multiLevelType w:val="hybridMultilevel"/>
    <w:tmpl w:val="B7F49C8A"/>
    <w:lvl w:ilvl="0" w:tplc="557000B0">
      <w:start w:val="1"/>
      <w:numFmt w:val="bullet"/>
      <w:pStyle w:val="Punktliste"/>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3AB5A61"/>
    <w:multiLevelType w:val="hybridMultilevel"/>
    <w:tmpl w:val="1AC2C56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36BF7BCD"/>
    <w:multiLevelType w:val="hybridMultilevel"/>
    <w:tmpl w:val="B2F01DE0"/>
    <w:lvl w:ilvl="0" w:tplc="7E004B18">
      <w:start w:val="1"/>
      <w:numFmt w:val="bullet"/>
      <w:lvlText w:val=""/>
      <w:lvlJc w:val="left"/>
      <w:pPr>
        <w:ind w:left="720" w:hanging="360"/>
      </w:pPr>
      <w:rPr>
        <w:rFonts w:ascii="Symbol" w:hAnsi="Symbol" w:hint="default"/>
      </w:rPr>
    </w:lvl>
    <w:lvl w:ilvl="1" w:tplc="59C2FB56">
      <w:start w:val="1"/>
      <w:numFmt w:val="bullet"/>
      <w:lvlText w:val="­"/>
      <w:lvlJc w:val="left"/>
      <w:pPr>
        <w:ind w:left="1440" w:hanging="360"/>
      </w:pPr>
      <w:rPr>
        <w:rFonts w:ascii="Courier New" w:hAnsi="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3862479F"/>
    <w:multiLevelType w:val="hybridMultilevel"/>
    <w:tmpl w:val="AD1694A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458F2F05"/>
    <w:multiLevelType w:val="hybridMultilevel"/>
    <w:tmpl w:val="3BFC97F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558349AD"/>
    <w:multiLevelType w:val="hybridMultilevel"/>
    <w:tmpl w:val="4ABEF05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565E10BA"/>
    <w:multiLevelType w:val="hybridMultilevel"/>
    <w:tmpl w:val="5AE8CDDC"/>
    <w:lvl w:ilvl="0" w:tplc="F15600F6">
      <w:numFmt w:val="bullet"/>
      <w:lvlText w:val="-"/>
      <w:lvlJc w:val="left"/>
      <w:pPr>
        <w:ind w:left="720" w:hanging="360"/>
      </w:pPr>
      <w:rPr>
        <w:rFonts w:ascii="Tw Cen MT" w:eastAsiaTheme="minorHAnsi" w:hAnsi="Tw Cen MT"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start w:val="1"/>
      <w:numFmt w:val="bullet"/>
      <w:lvlText w:val="o"/>
      <w:lvlJc w:val="left"/>
      <w:pPr>
        <w:ind w:left="3600" w:hanging="360"/>
      </w:pPr>
      <w:rPr>
        <w:rFonts w:ascii="Courier New" w:hAnsi="Courier New" w:cs="Courier New" w:hint="default"/>
      </w:rPr>
    </w:lvl>
    <w:lvl w:ilvl="5" w:tplc="04140005">
      <w:start w:val="1"/>
      <w:numFmt w:val="bullet"/>
      <w:lvlText w:val=""/>
      <w:lvlJc w:val="left"/>
      <w:pPr>
        <w:ind w:left="4320" w:hanging="360"/>
      </w:pPr>
      <w:rPr>
        <w:rFonts w:ascii="Wingdings" w:hAnsi="Wingdings" w:hint="default"/>
      </w:rPr>
    </w:lvl>
    <w:lvl w:ilvl="6" w:tplc="04140001">
      <w:start w:val="1"/>
      <w:numFmt w:val="bullet"/>
      <w:lvlText w:val=""/>
      <w:lvlJc w:val="left"/>
      <w:pPr>
        <w:ind w:left="5040" w:hanging="360"/>
      </w:pPr>
      <w:rPr>
        <w:rFonts w:ascii="Symbol" w:hAnsi="Symbol" w:hint="default"/>
      </w:rPr>
    </w:lvl>
    <w:lvl w:ilvl="7" w:tplc="04140003">
      <w:start w:val="1"/>
      <w:numFmt w:val="bullet"/>
      <w:lvlText w:val="o"/>
      <w:lvlJc w:val="left"/>
      <w:pPr>
        <w:ind w:left="5760" w:hanging="360"/>
      </w:pPr>
      <w:rPr>
        <w:rFonts w:ascii="Courier New" w:hAnsi="Courier New" w:cs="Courier New" w:hint="default"/>
      </w:rPr>
    </w:lvl>
    <w:lvl w:ilvl="8" w:tplc="04140005">
      <w:start w:val="1"/>
      <w:numFmt w:val="bullet"/>
      <w:lvlText w:val=""/>
      <w:lvlJc w:val="left"/>
      <w:pPr>
        <w:ind w:left="6480" w:hanging="360"/>
      </w:pPr>
      <w:rPr>
        <w:rFonts w:ascii="Wingdings" w:hAnsi="Wingdings" w:hint="default"/>
      </w:rPr>
    </w:lvl>
  </w:abstractNum>
  <w:abstractNum w:abstractNumId="18" w15:restartNumberingAfterBreak="0">
    <w:nsid w:val="5BB86D42"/>
    <w:multiLevelType w:val="hybridMultilevel"/>
    <w:tmpl w:val="99E8C3D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70D9106B"/>
    <w:multiLevelType w:val="hybridMultilevel"/>
    <w:tmpl w:val="24869E6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731E1F5A"/>
    <w:multiLevelType w:val="hybridMultilevel"/>
    <w:tmpl w:val="104816E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7EC34905"/>
    <w:multiLevelType w:val="hybridMultilevel"/>
    <w:tmpl w:val="3018618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10"/>
  </w:num>
  <w:num w:numId="12">
    <w:abstractNumId w:val="11"/>
  </w:num>
  <w:num w:numId="13">
    <w:abstractNumId w:val="3"/>
  </w:num>
  <w:num w:numId="14">
    <w:abstractNumId w:val="2"/>
  </w:num>
  <w:num w:numId="15">
    <w:abstractNumId w:val="1"/>
  </w:num>
  <w:num w:numId="16">
    <w:abstractNumId w:val="0"/>
  </w:num>
  <w:num w:numId="17">
    <w:abstractNumId w:val="10"/>
  </w:num>
  <w:num w:numId="18">
    <w:abstractNumId w:val="11"/>
  </w:num>
  <w:num w:numId="19">
    <w:abstractNumId w:val="3"/>
  </w:num>
  <w:num w:numId="20">
    <w:abstractNumId w:val="2"/>
  </w:num>
  <w:num w:numId="21">
    <w:abstractNumId w:val="1"/>
  </w:num>
  <w:num w:numId="22">
    <w:abstractNumId w:val="0"/>
  </w:num>
  <w:num w:numId="23">
    <w:abstractNumId w:val="10"/>
  </w:num>
  <w:num w:numId="24">
    <w:abstractNumId w:val="16"/>
  </w:num>
  <w:num w:numId="25">
    <w:abstractNumId w:val="8"/>
  </w:num>
  <w:num w:numId="26">
    <w:abstractNumId w:val="7"/>
  </w:num>
  <w:num w:numId="27">
    <w:abstractNumId w:val="19"/>
  </w:num>
  <w:num w:numId="28">
    <w:abstractNumId w:val="9"/>
  </w:num>
  <w:num w:numId="29">
    <w:abstractNumId w:val="18"/>
  </w:num>
  <w:num w:numId="30">
    <w:abstractNumId w:val="5"/>
  </w:num>
  <w:num w:numId="31">
    <w:abstractNumId w:val="15"/>
  </w:num>
  <w:num w:numId="32">
    <w:abstractNumId w:val="14"/>
  </w:num>
  <w:num w:numId="33">
    <w:abstractNumId w:val="12"/>
  </w:num>
  <w:num w:numId="34">
    <w:abstractNumId w:val="21"/>
  </w:num>
  <w:num w:numId="35">
    <w:abstractNumId w:val="20"/>
  </w:num>
  <w:num w:numId="36">
    <w:abstractNumId w:val="13"/>
  </w:num>
  <w:num w:numId="37">
    <w:abstractNumId w:val="6"/>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9"/>
  <w:removeDateAndTime/>
  <w:attachedTemplate r:id="rId1"/>
  <w:defaultTabStop w:val="709"/>
  <w:hyphenationZone w:val="420"/>
  <w:evenAndOddHeaders/>
  <w:drawingGridHorizontalSpacing w:val="115"/>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BE8"/>
    <w:rsid w:val="00061251"/>
    <w:rsid w:val="00073BB9"/>
    <w:rsid w:val="000A61B0"/>
    <w:rsid w:val="000A6521"/>
    <w:rsid w:val="00132A30"/>
    <w:rsid w:val="00153D45"/>
    <w:rsid w:val="001543C7"/>
    <w:rsid w:val="00166DE9"/>
    <w:rsid w:val="001727BB"/>
    <w:rsid w:val="0019734D"/>
    <w:rsid w:val="00294945"/>
    <w:rsid w:val="002C5692"/>
    <w:rsid w:val="00340995"/>
    <w:rsid w:val="003776B1"/>
    <w:rsid w:val="003934D7"/>
    <w:rsid w:val="003E50BB"/>
    <w:rsid w:val="00470C20"/>
    <w:rsid w:val="0047486A"/>
    <w:rsid w:val="004973B0"/>
    <w:rsid w:val="004C21E2"/>
    <w:rsid w:val="005B6F32"/>
    <w:rsid w:val="005D5F0B"/>
    <w:rsid w:val="0063264B"/>
    <w:rsid w:val="00632D24"/>
    <w:rsid w:val="0067267D"/>
    <w:rsid w:val="0067442E"/>
    <w:rsid w:val="0069785C"/>
    <w:rsid w:val="006D23B8"/>
    <w:rsid w:val="006F3F07"/>
    <w:rsid w:val="00714504"/>
    <w:rsid w:val="00790A5F"/>
    <w:rsid w:val="007A24A1"/>
    <w:rsid w:val="007E7822"/>
    <w:rsid w:val="0086520B"/>
    <w:rsid w:val="00871BF5"/>
    <w:rsid w:val="00884D37"/>
    <w:rsid w:val="008919D6"/>
    <w:rsid w:val="008935DA"/>
    <w:rsid w:val="008B2A8E"/>
    <w:rsid w:val="0091174E"/>
    <w:rsid w:val="00932AB5"/>
    <w:rsid w:val="00936AE0"/>
    <w:rsid w:val="0098668A"/>
    <w:rsid w:val="009B5850"/>
    <w:rsid w:val="009C7147"/>
    <w:rsid w:val="00A11116"/>
    <w:rsid w:val="00A239AC"/>
    <w:rsid w:val="00AF4D50"/>
    <w:rsid w:val="00B00F77"/>
    <w:rsid w:val="00B35F49"/>
    <w:rsid w:val="00B963DC"/>
    <w:rsid w:val="00B97907"/>
    <w:rsid w:val="00C62FF9"/>
    <w:rsid w:val="00C73850"/>
    <w:rsid w:val="00C90A21"/>
    <w:rsid w:val="00CA1BE8"/>
    <w:rsid w:val="00D245AD"/>
    <w:rsid w:val="00D25E81"/>
    <w:rsid w:val="00D2720A"/>
    <w:rsid w:val="00D7485E"/>
    <w:rsid w:val="00D81504"/>
    <w:rsid w:val="00DC346C"/>
    <w:rsid w:val="00E32896"/>
    <w:rsid w:val="00E66842"/>
    <w:rsid w:val="00E85814"/>
    <w:rsid w:val="00ED51AC"/>
    <w:rsid w:val="00F23FD9"/>
    <w:rsid w:val="00F530ED"/>
    <w:rsid w:val="00F576B9"/>
    <w:rsid w:val="00F92A91"/>
    <w:rsid w:val="00FC639A"/>
    <w:rsid w:val="00FC7F92"/>
    <w:rsid w:val="00FF1050"/>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13A44C0"/>
  <w15:docId w15:val="{D6F9F387-A087-411A-B487-B25500684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kern w:val="24"/>
        <w:sz w:val="23"/>
        <w:lang w:val="nb-NO" w:eastAsia="nb-NO" w:bidi="ar-SA"/>
        <w14:ligatures w14:val="standardContextual"/>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after="180" w:line="264" w:lineRule="auto"/>
    </w:pPr>
  </w:style>
  <w:style w:type="paragraph" w:styleId="Overskrift1">
    <w:name w:val="heading 1"/>
    <w:basedOn w:val="Normal"/>
    <w:next w:val="Normal"/>
    <w:link w:val="Overskrift1Tegn"/>
    <w:uiPriority w:val="9"/>
    <w:unhideWhenUsed/>
    <w:qFormat/>
    <w:pPr>
      <w:spacing w:before="300" w:after="80" w:line="240" w:lineRule="auto"/>
      <w:outlineLvl w:val="0"/>
    </w:pPr>
    <w:rPr>
      <w:rFonts w:asciiTheme="majorHAnsi" w:hAnsiTheme="majorHAnsi"/>
      <w:caps/>
      <w:color w:val="775F55" w:themeColor="text2"/>
      <w:sz w:val="32"/>
      <w:szCs w:val="32"/>
    </w:rPr>
  </w:style>
  <w:style w:type="paragraph" w:styleId="Overskrift2">
    <w:name w:val="heading 2"/>
    <w:basedOn w:val="Normal"/>
    <w:next w:val="Normal"/>
    <w:link w:val="Overskrift2Tegn"/>
    <w:uiPriority w:val="9"/>
    <w:unhideWhenUsed/>
    <w:qFormat/>
    <w:pPr>
      <w:spacing w:before="240" w:after="80"/>
      <w:outlineLvl w:val="1"/>
    </w:pPr>
    <w:rPr>
      <w:b/>
      <w:color w:val="94B6D2" w:themeColor="accent1"/>
      <w:spacing w:val="20"/>
      <w:sz w:val="28"/>
      <w:szCs w:val="28"/>
    </w:rPr>
  </w:style>
  <w:style w:type="paragraph" w:styleId="Overskrift3">
    <w:name w:val="heading 3"/>
    <w:basedOn w:val="Normal"/>
    <w:next w:val="Normal"/>
    <w:link w:val="Overskrift3Tegn"/>
    <w:uiPriority w:val="9"/>
    <w:unhideWhenUsed/>
    <w:qFormat/>
    <w:pPr>
      <w:spacing w:before="240" w:after="60"/>
      <w:outlineLvl w:val="2"/>
    </w:pPr>
    <w:rPr>
      <w:b/>
      <w:color w:val="000000" w:themeColor="text1"/>
      <w:spacing w:val="10"/>
      <w:szCs w:val="24"/>
    </w:rPr>
  </w:style>
  <w:style w:type="paragraph" w:styleId="Overskrift4">
    <w:name w:val="heading 4"/>
    <w:basedOn w:val="Normal"/>
    <w:next w:val="Normal"/>
    <w:link w:val="Overskrift4Tegn"/>
    <w:uiPriority w:val="9"/>
    <w:semiHidden/>
    <w:unhideWhenUsed/>
    <w:qFormat/>
    <w:pPr>
      <w:spacing w:before="240" w:after="0"/>
      <w:outlineLvl w:val="3"/>
    </w:pPr>
    <w:rPr>
      <w:caps/>
      <w:spacing w:val="14"/>
      <w:sz w:val="22"/>
      <w:szCs w:val="22"/>
    </w:rPr>
  </w:style>
  <w:style w:type="paragraph" w:styleId="Overskrift5">
    <w:name w:val="heading 5"/>
    <w:basedOn w:val="Normal"/>
    <w:next w:val="Normal"/>
    <w:link w:val="Overskrift5Tegn"/>
    <w:uiPriority w:val="9"/>
    <w:semiHidden/>
    <w:unhideWhenUsed/>
    <w:qFormat/>
    <w:pPr>
      <w:spacing w:before="200" w:after="0"/>
      <w:outlineLvl w:val="4"/>
    </w:pPr>
    <w:rPr>
      <w:b/>
      <w:color w:val="775F55" w:themeColor="text2"/>
      <w:spacing w:val="10"/>
      <w:szCs w:val="26"/>
    </w:rPr>
  </w:style>
  <w:style w:type="paragraph" w:styleId="Overskrift6">
    <w:name w:val="heading 6"/>
    <w:basedOn w:val="Normal"/>
    <w:next w:val="Normal"/>
    <w:link w:val="Overskrift6Tegn"/>
    <w:uiPriority w:val="9"/>
    <w:semiHidden/>
    <w:unhideWhenUsed/>
    <w:qFormat/>
    <w:pPr>
      <w:spacing w:after="0"/>
      <w:outlineLvl w:val="5"/>
    </w:pPr>
    <w:rPr>
      <w:b/>
      <w:color w:val="DD8047" w:themeColor="accent2"/>
      <w:spacing w:val="10"/>
    </w:rPr>
  </w:style>
  <w:style w:type="paragraph" w:styleId="Overskrift7">
    <w:name w:val="heading 7"/>
    <w:basedOn w:val="Normal"/>
    <w:next w:val="Normal"/>
    <w:link w:val="Overskrift7Tegn"/>
    <w:uiPriority w:val="9"/>
    <w:semiHidden/>
    <w:unhideWhenUsed/>
    <w:qFormat/>
    <w:pPr>
      <w:spacing w:after="0"/>
      <w:outlineLvl w:val="6"/>
    </w:pPr>
    <w:rPr>
      <w:smallCaps/>
      <w:color w:val="000000" w:themeColor="text1"/>
      <w:spacing w:val="10"/>
    </w:rPr>
  </w:style>
  <w:style w:type="paragraph" w:styleId="Overskrift8">
    <w:name w:val="heading 8"/>
    <w:basedOn w:val="Normal"/>
    <w:next w:val="Normal"/>
    <w:link w:val="Overskrift8Tegn"/>
    <w:uiPriority w:val="9"/>
    <w:semiHidden/>
    <w:unhideWhenUsed/>
    <w:qFormat/>
    <w:pPr>
      <w:spacing w:after="0"/>
      <w:outlineLvl w:val="7"/>
    </w:pPr>
    <w:rPr>
      <w:b/>
      <w:i/>
      <w:color w:val="94B6D2" w:themeColor="accent1"/>
      <w:spacing w:val="10"/>
      <w:sz w:val="24"/>
    </w:rPr>
  </w:style>
  <w:style w:type="paragraph" w:styleId="Overskrift9">
    <w:name w:val="heading 9"/>
    <w:basedOn w:val="Normal"/>
    <w:next w:val="Normal"/>
    <w:link w:val="Overskrift9Tegn"/>
    <w:uiPriority w:val="9"/>
    <w:semiHidden/>
    <w:unhideWhenUsed/>
    <w:qFormat/>
    <w:pPr>
      <w:spacing w:after="0"/>
      <w:outlineLvl w:val="8"/>
    </w:pPr>
    <w:rPr>
      <w:b/>
      <w:caps/>
      <w:color w:val="A5AB81" w:themeColor="accent3"/>
      <w:spacing w:val="40"/>
      <w:sz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Pr>
      <w:rFonts w:asciiTheme="majorHAnsi" w:hAnsiTheme="majorHAnsi" w:cs="Times New Roman"/>
      <w:caps/>
      <w:color w:val="775F55" w:themeColor="text2"/>
      <w:sz w:val="32"/>
      <w:szCs w:val="32"/>
    </w:rPr>
  </w:style>
  <w:style w:type="character" w:customStyle="1" w:styleId="Overskrift2Tegn">
    <w:name w:val="Overskrift 2 Tegn"/>
    <w:basedOn w:val="Standardskriftforavsnitt"/>
    <w:link w:val="Overskrift2"/>
    <w:uiPriority w:val="9"/>
    <w:rPr>
      <w:rFonts w:cs="Times New Roman"/>
      <w:b/>
      <w:color w:val="94B6D2" w:themeColor="accent1"/>
      <w:spacing w:val="20"/>
      <w:sz w:val="28"/>
      <w:szCs w:val="28"/>
    </w:rPr>
  </w:style>
  <w:style w:type="character" w:customStyle="1" w:styleId="Overskrift3Tegn">
    <w:name w:val="Overskrift 3 Tegn"/>
    <w:basedOn w:val="Standardskriftforavsnitt"/>
    <w:link w:val="Overskrift3"/>
    <w:uiPriority w:val="9"/>
    <w:rPr>
      <w:rFonts w:cs="Times New Roman"/>
      <w:b/>
      <w:color w:val="000000" w:themeColor="text1"/>
      <w:spacing w:val="10"/>
      <w:sz w:val="23"/>
      <w:szCs w:val="23"/>
    </w:rPr>
  </w:style>
  <w:style w:type="paragraph" w:styleId="Bunntekst">
    <w:name w:val="footer"/>
    <w:basedOn w:val="Normal"/>
    <w:link w:val="BunntekstTegn"/>
    <w:uiPriority w:val="99"/>
    <w:unhideWhenUsed/>
    <w:pPr>
      <w:tabs>
        <w:tab w:val="center" w:pos="4320"/>
        <w:tab w:val="right" w:pos="8640"/>
      </w:tabs>
    </w:pPr>
  </w:style>
  <w:style w:type="character" w:customStyle="1" w:styleId="BunntekstTegn">
    <w:name w:val="Bunntekst Tegn"/>
    <w:basedOn w:val="Standardskriftforavsnitt"/>
    <w:link w:val="Bunntekst"/>
    <w:uiPriority w:val="99"/>
    <w:rPr>
      <w:rFonts w:cs="Times New Roman"/>
      <w:sz w:val="23"/>
      <w:szCs w:val="23"/>
    </w:rPr>
  </w:style>
  <w:style w:type="paragraph" w:styleId="Topptekst">
    <w:name w:val="header"/>
    <w:basedOn w:val="Normal"/>
    <w:link w:val="TopptekstTegn"/>
    <w:uiPriority w:val="99"/>
    <w:unhideWhenUsed/>
    <w:pPr>
      <w:tabs>
        <w:tab w:val="center" w:pos="4320"/>
        <w:tab w:val="right" w:pos="8640"/>
      </w:tabs>
    </w:pPr>
  </w:style>
  <w:style w:type="character" w:customStyle="1" w:styleId="TopptekstTegn">
    <w:name w:val="Topptekst Tegn"/>
    <w:basedOn w:val="Standardskriftforavsnitt"/>
    <w:link w:val="Topptekst"/>
    <w:uiPriority w:val="99"/>
    <w:rPr>
      <w:rFonts w:cs="Times New Roman"/>
      <w:sz w:val="23"/>
      <w:szCs w:val="23"/>
    </w:rPr>
  </w:style>
  <w:style w:type="paragraph" w:styleId="Sterktsitat">
    <w:name w:val="Intense Quote"/>
    <w:basedOn w:val="Normal"/>
    <w:link w:val="SterktsitatTegn"/>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SterktsitatTegn">
    <w:name w:val="Sterkt sitat Tegn"/>
    <w:basedOn w:val="Standardskriftforavsnitt"/>
    <w:link w:val="Sterktsitat"/>
    <w:uiPriority w:val="30"/>
    <w:rPr>
      <w:rFonts w:cs="Times New Roman"/>
      <w:b/>
      <w:color w:val="DD8047" w:themeColor="accent2"/>
      <w:sz w:val="23"/>
      <w:szCs w:val="23"/>
      <w:shd w:val="clear" w:color="auto" w:fill="FFFFFF" w:themeFill="background1"/>
    </w:rPr>
  </w:style>
  <w:style w:type="paragraph" w:styleId="Undertittel">
    <w:name w:val="Subtitle"/>
    <w:basedOn w:val="Normal"/>
    <w:link w:val="UndertittelTegn"/>
    <w:uiPriority w:val="11"/>
    <w:qFormat/>
    <w:pPr>
      <w:spacing w:after="720" w:line="240" w:lineRule="auto"/>
    </w:pPr>
    <w:rPr>
      <w:rFonts w:asciiTheme="majorHAnsi" w:hAnsiTheme="majorHAnsi"/>
      <w:b/>
      <w:caps/>
      <w:color w:val="DD8047" w:themeColor="accent2"/>
      <w:spacing w:val="50"/>
      <w:sz w:val="24"/>
      <w:szCs w:val="24"/>
    </w:rPr>
  </w:style>
  <w:style w:type="character" w:customStyle="1" w:styleId="UndertittelTegn">
    <w:name w:val="Undertittel Tegn"/>
    <w:basedOn w:val="Standardskriftforavsnitt"/>
    <w:link w:val="Undertittel"/>
    <w:uiPriority w:val="11"/>
    <w:rPr>
      <w:rFonts w:asciiTheme="majorHAnsi" w:hAnsiTheme="majorHAnsi" w:cs="Times New Roman"/>
      <w:b/>
      <w:caps/>
      <w:color w:val="DD8047" w:themeColor="accent2"/>
      <w:spacing w:val="50"/>
      <w:sz w:val="24"/>
    </w:rPr>
  </w:style>
  <w:style w:type="paragraph" w:styleId="Tittel">
    <w:name w:val="Title"/>
    <w:basedOn w:val="Normal"/>
    <w:link w:val="TittelTegn"/>
    <w:uiPriority w:val="10"/>
    <w:qFormat/>
    <w:pPr>
      <w:spacing w:after="0" w:line="240" w:lineRule="auto"/>
    </w:pPr>
    <w:rPr>
      <w:color w:val="775F55" w:themeColor="text2"/>
      <w:sz w:val="72"/>
      <w:szCs w:val="72"/>
    </w:rPr>
  </w:style>
  <w:style w:type="character" w:customStyle="1" w:styleId="TittelTegn">
    <w:name w:val="Tittel Tegn"/>
    <w:basedOn w:val="Standardskriftforavsnitt"/>
    <w:link w:val="Tittel"/>
    <w:uiPriority w:val="10"/>
    <w:rPr>
      <w:rFonts w:cs="Times New Roman"/>
      <w:color w:val="775F55" w:themeColor="text2"/>
      <w:sz w:val="72"/>
      <w:szCs w:val="72"/>
    </w:rPr>
  </w:style>
  <w:style w:type="paragraph" w:styleId="Bobletekst">
    <w:name w:val="Balloon Text"/>
    <w:basedOn w:val="Normal"/>
    <w:link w:val="BobletekstTegn"/>
    <w:uiPriority w:val="99"/>
    <w:semiHidden/>
    <w:unhideWhenUsed/>
    <w:rPr>
      <w:rFonts w:ascii="Tahoma" w:hAnsi="Tahoma" w:cs="Tahoma"/>
      <w:sz w:val="16"/>
      <w:szCs w:val="16"/>
    </w:rPr>
  </w:style>
  <w:style w:type="character" w:customStyle="1" w:styleId="BobletekstTegn">
    <w:name w:val="Bobletekst Tegn"/>
    <w:basedOn w:val="Standardskriftforavsnitt"/>
    <w:link w:val="Bobletekst"/>
    <w:uiPriority w:val="99"/>
    <w:semiHidden/>
    <w:rPr>
      <w:rFonts w:ascii="Tahoma" w:hAnsi="Tahoma" w:cs="Tahoma"/>
      <w:sz w:val="16"/>
      <w:szCs w:val="16"/>
    </w:rPr>
  </w:style>
  <w:style w:type="character" w:styleId="Boktittel">
    <w:name w:val="Book Title"/>
    <w:basedOn w:val="Standardskriftforavsnitt"/>
    <w:uiPriority w:val="33"/>
    <w:qFormat/>
    <w:rPr>
      <w:rFonts w:asciiTheme="minorHAnsi" w:hAnsiTheme="minorHAnsi" w:cs="Times New Roman"/>
      <w:i/>
      <w:color w:val="775F55" w:themeColor="text2"/>
      <w:sz w:val="23"/>
      <w:szCs w:val="23"/>
    </w:rPr>
  </w:style>
  <w:style w:type="paragraph" w:styleId="Bildetekst">
    <w:name w:val="caption"/>
    <w:basedOn w:val="Normal"/>
    <w:next w:val="Normal"/>
    <w:uiPriority w:val="35"/>
    <w:unhideWhenUsed/>
    <w:rPr>
      <w:b/>
      <w:bCs/>
      <w:caps/>
      <w:sz w:val="16"/>
      <w:szCs w:val="16"/>
    </w:rPr>
  </w:style>
  <w:style w:type="character" w:styleId="Utheving">
    <w:name w:val="Emphasis"/>
    <w:uiPriority w:val="20"/>
    <w:qFormat/>
    <w:rPr>
      <w:rFonts w:asciiTheme="minorHAnsi" w:hAnsiTheme="minorHAnsi"/>
      <w:b/>
      <w:i/>
      <w:color w:val="775F55" w:themeColor="text2"/>
      <w:spacing w:val="10"/>
      <w:sz w:val="23"/>
    </w:rPr>
  </w:style>
  <w:style w:type="character" w:customStyle="1" w:styleId="Overskrift4Tegn">
    <w:name w:val="Overskrift 4 Tegn"/>
    <w:basedOn w:val="Standardskriftforavsnitt"/>
    <w:link w:val="Overskrift4"/>
    <w:uiPriority w:val="9"/>
    <w:semiHidden/>
    <w:rPr>
      <w:rFonts w:cs="Times New Roman"/>
      <w:caps/>
      <w:spacing w:val="14"/>
    </w:rPr>
  </w:style>
  <w:style w:type="character" w:customStyle="1" w:styleId="Overskrift5Tegn">
    <w:name w:val="Overskrift 5 Tegn"/>
    <w:basedOn w:val="Standardskriftforavsnitt"/>
    <w:link w:val="Overskrift5"/>
    <w:uiPriority w:val="9"/>
    <w:semiHidden/>
    <w:rPr>
      <w:rFonts w:cs="Times New Roman"/>
      <w:b/>
      <w:color w:val="775F55" w:themeColor="text2"/>
      <w:spacing w:val="10"/>
      <w:sz w:val="23"/>
      <w:szCs w:val="23"/>
    </w:rPr>
  </w:style>
  <w:style w:type="character" w:customStyle="1" w:styleId="Overskrift6Tegn">
    <w:name w:val="Overskrift 6 Tegn"/>
    <w:basedOn w:val="Standardskriftforavsnitt"/>
    <w:link w:val="Overskrift6"/>
    <w:uiPriority w:val="9"/>
    <w:semiHidden/>
    <w:rPr>
      <w:rFonts w:cs="Times New Roman"/>
      <w:b/>
      <w:color w:val="DD8047" w:themeColor="accent2"/>
      <w:spacing w:val="10"/>
      <w:sz w:val="23"/>
      <w:szCs w:val="23"/>
    </w:rPr>
  </w:style>
  <w:style w:type="character" w:customStyle="1" w:styleId="Overskrift7Tegn">
    <w:name w:val="Overskrift 7 Tegn"/>
    <w:basedOn w:val="Standardskriftforavsnitt"/>
    <w:link w:val="Overskrift7"/>
    <w:uiPriority w:val="9"/>
    <w:semiHidden/>
    <w:rPr>
      <w:rFonts w:cs="Times New Roman"/>
      <w:smallCaps/>
      <w:color w:val="000000" w:themeColor="text1"/>
      <w:spacing w:val="10"/>
      <w:sz w:val="23"/>
      <w:szCs w:val="23"/>
    </w:rPr>
  </w:style>
  <w:style w:type="character" w:customStyle="1" w:styleId="Overskrift8Tegn">
    <w:name w:val="Overskrift 8 Tegn"/>
    <w:basedOn w:val="Standardskriftforavsnitt"/>
    <w:link w:val="Overskrift8"/>
    <w:uiPriority w:val="9"/>
    <w:semiHidden/>
    <w:rPr>
      <w:rFonts w:cs="Times New Roman"/>
      <w:b/>
      <w:i/>
      <w:color w:val="94B6D2" w:themeColor="accent1"/>
      <w:spacing w:val="10"/>
      <w:sz w:val="24"/>
      <w:szCs w:val="24"/>
    </w:rPr>
  </w:style>
  <w:style w:type="character" w:customStyle="1" w:styleId="Overskrift9Tegn">
    <w:name w:val="Overskrift 9 Tegn"/>
    <w:basedOn w:val="Standardskriftforavsnitt"/>
    <w:link w:val="Overskrift9"/>
    <w:uiPriority w:val="9"/>
    <w:semiHidden/>
    <w:rPr>
      <w:rFonts w:cs="Times New Roman"/>
      <w:b/>
      <w:caps/>
      <w:color w:val="A5AB81" w:themeColor="accent3"/>
      <w:spacing w:val="40"/>
      <w:sz w:val="20"/>
      <w:szCs w:val="20"/>
    </w:rPr>
  </w:style>
  <w:style w:type="character" w:styleId="Hyperkobling">
    <w:name w:val="Hyperlink"/>
    <w:basedOn w:val="Standardskriftforavsnitt"/>
    <w:uiPriority w:val="99"/>
    <w:unhideWhenUsed/>
    <w:rPr>
      <w:color w:val="F7B615" w:themeColor="hyperlink"/>
      <w:u w:val="single"/>
    </w:rPr>
  </w:style>
  <w:style w:type="character" w:styleId="Sterkutheving">
    <w:name w:val="Intense Emphasis"/>
    <w:basedOn w:val="Standardskriftforavsnitt"/>
    <w:uiPriority w:val="21"/>
    <w:qFormat/>
    <w:rPr>
      <w:rFonts w:asciiTheme="minorHAnsi" w:hAnsiTheme="minorHAnsi"/>
      <w:b/>
      <w:dstrike w:val="0"/>
      <w:color w:val="DD8047" w:themeColor="accent2"/>
      <w:spacing w:val="10"/>
      <w:w w:val="100"/>
      <w:kern w:val="0"/>
      <w:position w:val="0"/>
      <w:sz w:val="23"/>
      <w:vertAlign w:val="baseline"/>
    </w:rPr>
  </w:style>
  <w:style w:type="character" w:styleId="Sterkreferanse">
    <w:name w:val="Intense Reference"/>
    <w:basedOn w:val="Standardskriftforavsnitt"/>
    <w:uiPriority w:val="32"/>
    <w:qFormat/>
    <w:rPr>
      <w:rFonts w:asciiTheme="minorHAnsi" w:hAnsiTheme="minorHAnsi"/>
      <w:b/>
      <w:caps/>
      <w:color w:val="94B6D2" w:themeColor="accent1"/>
      <w:spacing w:val="10"/>
      <w:w w:val="100"/>
      <w:position w:val="0"/>
      <w:sz w:val="20"/>
      <w:szCs w:val="20"/>
      <w:u w:val="single" w:color="94B6D2" w:themeColor="accent1"/>
      <w:bdr w:val="none" w:sz="0" w:space="0" w:color="auto"/>
    </w:rPr>
  </w:style>
  <w:style w:type="paragraph" w:styleId="Liste">
    <w:name w:val="List"/>
    <w:basedOn w:val="Normal"/>
    <w:uiPriority w:val="99"/>
    <w:semiHidden/>
    <w:unhideWhenUsed/>
    <w:pPr>
      <w:ind w:left="360" w:hanging="360"/>
    </w:pPr>
  </w:style>
  <w:style w:type="paragraph" w:styleId="Liste2">
    <w:name w:val="List 2"/>
    <w:basedOn w:val="Normal"/>
    <w:uiPriority w:val="99"/>
    <w:semiHidden/>
    <w:unhideWhenUsed/>
    <w:pPr>
      <w:ind w:left="720" w:hanging="360"/>
    </w:pPr>
  </w:style>
  <w:style w:type="paragraph" w:styleId="Punktliste">
    <w:name w:val="List Bullet"/>
    <w:basedOn w:val="Normal"/>
    <w:uiPriority w:val="36"/>
    <w:unhideWhenUsed/>
    <w:qFormat/>
    <w:pPr>
      <w:numPr>
        <w:numId w:val="18"/>
      </w:numPr>
    </w:pPr>
    <w:rPr>
      <w:sz w:val="24"/>
    </w:rPr>
  </w:style>
  <w:style w:type="paragraph" w:styleId="Punktliste2">
    <w:name w:val="List Bullet 2"/>
    <w:basedOn w:val="Normal"/>
    <w:uiPriority w:val="36"/>
    <w:unhideWhenUsed/>
    <w:qFormat/>
    <w:pPr>
      <w:numPr>
        <w:numId w:val="19"/>
      </w:numPr>
    </w:pPr>
    <w:rPr>
      <w:color w:val="94B6D2" w:themeColor="accent1"/>
    </w:rPr>
  </w:style>
  <w:style w:type="paragraph" w:styleId="Punktliste3">
    <w:name w:val="List Bullet 3"/>
    <w:basedOn w:val="Normal"/>
    <w:uiPriority w:val="36"/>
    <w:unhideWhenUsed/>
    <w:qFormat/>
    <w:pPr>
      <w:numPr>
        <w:numId w:val="20"/>
      </w:numPr>
    </w:pPr>
    <w:rPr>
      <w:color w:val="DD8047" w:themeColor="accent2"/>
    </w:rPr>
  </w:style>
  <w:style w:type="paragraph" w:styleId="Punktliste4">
    <w:name w:val="List Bullet 4"/>
    <w:basedOn w:val="Normal"/>
    <w:uiPriority w:val="36"/>
    <w:unhideWhenUsed/>
    <w:qFormat/>
    <w:pPr>
      <w:numPr>
        <w:numId w:val="21"/>
      </w:numPr>
    </w:pPr>
    <w:rPr>
      <w:caps/>
      <w:spacing w:val="4"/>
    </w:rPr>
  </w:style>
  <w:style w:type="paragraph" w:styleId="Punktliste5">
    <w:name w:val="List Bullet 5"/>
    <w:basedOn w:val="Normal"/>
    <w:uiPriority w:val="36"/>
    <w:unhideWhenUsed/>
    <w:qFormat/>
    <w:pPr>
      <w:numPr>
        <w:numId w:val="22"/>
      </w:numPr>
    </w:pPr>
  </w:style>
  <w:style w:type="paragraph" w:styleId="Listeavsnitt">
    <w:name w:val="List Paragraph"/>
    <w:basedOn w:val="Normal"/>
    <w:uiPriority w:val="34"/>
    <w:unhideWhenUsed/>
    <w:qFormat/>
    <w:pPr>
      <w:ind w:left="720"/>
      <w:contextualSpacing/>
    </w:pPr>
  </w:style>
  <w:style w:type="numbering" w:customStyle="1" w:styleId="Teknologi-listestil">
    <w:name w:val="Teknologi-listestil"/>
    <w:uiPriority w:val="99"/>
    <w:pPr>
      <w:numPr>
        <w:numId w:val="11"/>
      </w:numPr>
    </w:pPr>
  </w:style>
  <w:style w:type="paragraph" w:styleId="Ingenmellomrom">
    <w:name w:val="No Spacing"/>
    <w:basedOn w:val="Normal"/>
    <w:uiPriority w:val="99"/>
    <w:qFormat/>
    <w:pPr>
      <w:spacing w:after="0" w:line="240" w:lineRule="auto"/>
    </w:pPr>
  </w:style>
  <w:style w:type="character" w:styleId="Plassholdertekst">
    <w:name w:val="Placeholder Text"/>
    <w:basedOn w:val="Standardskriftforavsnitt"/>
    <w:uiPriority w:val="99"/>
    <w:unhideWhenUsed/>
    <w:rPr>
      <w:color w:val="808080"/>
    </w:rPr>
  </w:style>
  <w:style w:type="paragraph" w:styleId="Sitat">
    <w:name w:val="Quote"/>
    <w:basedOn w:val="Normal"/>
    <w:link w:val="SitatTegn"/>
    <w:uiPriority w:val="29"/>
    <w:qFormat/>
    <w:rPr>
      <w:i/>
      <w:smallCaps/>
      <w:color w:val="775F55" w:themeColor="text2"/>
      <w:spacing w:val="6"/>
    </w:rPr>
  </w:style>
  <w:style w:type="character" w:customStyle="1" w:styleId="SitatTegn">
    <w:name w:val="Sitat Tegn"/>
    <w:basedOn w:val="Standardskriftforavsnitt"/>
    <w:link w:val="Sitat"/>
    <w:uiPriority w:val="29"/>
    <w:rPr>
      <w:rFonts w:cs="Times New Roman"/>
      <w:i/>
      <w:smallCaps/>
      <w:color w:val="775F55" w:themeColor="text2"/>
      <w:spacing w:val="6"/>
      <w:sz w:val="23"/>
      <w:szCs w:val="23"/>
    </w:rPr>
  </w:style>
  <w:style w:type="character" w:styleId="Sterk">
    <w:name w:val="Strong"/>
    <w:uiPriority w:val="22"/>
    <w:qFormat/>
    <w:rPr>
      <w:rFonts w:asciiTheme="minorHAnsi" w:hAnsiTheme="minorHAnsi"/>
      <w:b/>
      <w:color w:val="DD8047" w:themeColor="accent2"/>
    </w:rPr>
  </w:style>
  <w:style w:type="character" w:styleId="Svakutheving">
    <w:name w:val="Subtle Emphasis"/>
    <w:basedOn w:val="Standardskriftforavsnitt"/>
    <w:uiPriority w:val="19"/>
    <w:qFormat/>
    <w:rPr>
      <w:rFonts w:asciiTheme="minorHAnsi" w:hAnsiTheme="minorHAnsi"/>
      <w:i/>
      <w:sz w:val="23"/>
    </w:rPr>
  </w:style>
  <w:style w:type="character" w:styleId="Svakreferanse">
    <w:name w:val="Subtle Reference"/>
    <w:basedOn w:val="Standardskriftforavsnitt"/>
    <w:uiPriority w:val="31"/>
    <w:qFormat/>
    <w:rPr>
      <w:rFonts w:asciiTheme="minorHAnsi" w:hAnsiTheme="minorHAnsi"/>
      <w:b/>
      <w:i/>
      <w:color w:val="775F55" w:themeColor="text2"/>
      <w:sz w:val="23"/>
    </w:rPr>
  </w:style>
  <w:style w:type="table" w:styleId="Tabellrutenett">
    <w:name w:val="Table Grid"/>
    <w:basedOn w:val="Vanligtabell"/>
    <w:uiPriority w:val="1"/>
    <w:pPr>
      <w:spacing w:after="0" w:line="240" w:lineRule="auto"/>
    </w:pPr>
    <w:rPr>
      <w:rFonts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ildeliste">
    <w:name w:val="table of authorities"/>
    <w:basedOn w:val="Normal"/>
    <w:next w:val="Normal"/>
    <w:uiPriority w:val="99"/>
    <w:semiHidden/>
    <w:unhideWhenUsed/>
    <w:pPr>
      <w:ind w:left="220" w:hanging="220"/>
    </w:pPr>
  </w:style>
  <w:style w:type="paragraph" w:styleId="INNH1">
    <w:name w:val="toc 1"/>
    <w:basedOn w:val="Normal"/>
    <w:next w:val="Normal"/>
    <w:autoRedefine/>
    <w:uiPriority w:val="39"/>
    <w:unhideWhenUsed/>
    <w:pPr>
      <w:tabs>
        <w:tab w:val="right" w:leader="dot" w:pos="8630"/>
      </w:tabs>
      <w:spacing w:before="180" w:after="40" w:line="240" w:lineRule="auto"/>
    </w:pPr>
    <w:rPr>
      <w:b/>
      <w:caps/>
      <w:color w:val="775F55" w:themeColor="text2"/>
    </w:rPr>
  </w:style>
  <w:style w:type="paragraph" w:styleId="INNH2">
    <w:name w:val="toc 2"/>
    <w:basedOn w:val="Normal"/>
    <w:next w:val="Normal"/>
    <w:autoRedefine/>
    <w:uiPriority w:val="39"/>
    <w:unhideWhenUsed/>
    <w:pPr>
      <w:tabs>
        <w:tab w:val="right" w:leader="dot" w:pos="8630"/>
      </w:tabs>
      <w:spacing w:after="40" w:line="240" w:lineRule="auto"/>
      <w:ind w:left="144"/>
    </w:pPr>
  </w:style>
  <w:style w:type="paragraph" w:styleId="INNH3">
    <w:name w:val="toc 3"/>
    <w:basedOn w:val="Normal"/>
    <w:next w:val="Normal"/>
    <w:autoRedefine/>
    <w:uiPriority w:val="39"/>
    <w:unhideWhenUsed/>
    <w:qFormat/>
    <w:pPr>
      <w:tabs>
        <w:tab w:val="right" w:leader="dot" w:pos="8630"/>
      </w:tabs>
      <w:spacing w:after="40" w:line="240" w:lineRule="auto"/>
      <w:ind w:left="288"/>
    </w:pPr>
  </w:style>
  <w:style w:type="paragraph" w:styleId="INNH4">
    <w:name w:val="toc 4"/>
    <w:basedOn w:val="Normal"/>
    <w:next w:val="Normal"/>
    <w:autoRedefine/>
    <w:uiPriority w:val="99"/>
    <w:semiHidden/>
    <w:unhideWhenUsed/>
    <w:qFormat/>
    <w:pPr>
      <w:tabs>
        <w:tab w:val="right" w:leader="dot" w:pos="8630"/>
      </w:tabs>
      <w:spacing w:after="40" w:line="240" w:lineRule="auto"/>
      <w:ind w:left="432"/>
    </w:pPr>
  </w:style>
  <w:style w:type="paragraph" w:styleId="INNH5">
    <w:name w:val="toc 5"/>
    <w:basedOn w:val="Normal"/>
    <w:next w:val="Normal"/>
    <w:autoRedefine/>
    <w:uiPriority w:val="99"/>
    <w:semiHidden/>
    <w:unhideWhenUsed/>
    <w:qFormat/>
    <w:pPr>
      <w:tabs>
        <w:tab w:val="right" w:leader="dot" w:pos="8630"/>
      </w:tabs>
      <w:spacing w:after="40" w:line="240" w:lineRule="auto"/>
      <w:ind w:left="576"/>
    </w:pPr>
  </w:style>
  <w:style w:type="paragraph" w:styleId="INNH6">
    <w:name w:val="toc 6"/>
    <w:basedOn w:val="Normal"/>
    <w:next w:val="Normal"/>
    <w:autoRedefine/>
    <w:uiPriority w:val="99"/>
    <w:semiHidden/>
    <w:unhideWhenUsed/>
    <w:qFormat/>
    <w:pPr>
      <w:tabs>
        <w:tab w:val="right" w:leader="dot" w:pos="8630"/>
      </w:tabs>
      <w:spacing w:after="40" w:line="240" w:lineRule="auto"/>
      <w:ind w:left="720"/>
    </w:pPr>
  </w:style>
  <w:style w:type="paragraph" w:styleId="INNH7">
    <w:name w:val="toc 7"/>
    <w:basedOn w:val="Normal"/>
    <w:next w:val="Normal"/>
    <w:autoRedefine/>
    <w:uiPriority w:val="99"/>
    <w:semiHidden/>
    <w:unhideWhenUsed/>
    <w:qFormat/>
    <w:pPr>
      <w:tabs>
        <w:tab w:val="right" w:leader="dot" w:pos="8630"/>
      </w:tabs>
      <w:spacing w:after="40" w:line="240" w:lineRule="auto"/>
      <w:ind w:left="864"/>
    </w:pPr>
  </w:style>
  <w:style w:type="paragraph" w:styleId="INNH8">
    <w:name w:val="toc 8"/>
    <w:basedOn w:val="Normal"/>
    <w:next w:val="Normal"/>
    <w:autoRedefine/>
    <w:uiPriority w:val="99"/>
    <w:semiHidden/>
    <w:unhideWhenUsed/>
    <w:qFormat/>
    <w:pPr>
      <w:tabs>
        <w:tab w:val="right" w:leader="dot" w:pos="8630"/>
      </w:tabs>
      <w:spacing w:after="40" w:line="240" w:lineRule="auto"/>
      <w:ind w:left="1008"/>
    </w:pPr>
  </w:style>
  <w:style w:type="paragraph" w:styleId="INNH9">
    <w:name w:val="toc 9"/>
    <w:basedOn w:val="Normal"/>
    <w:next w:val="Normal"/>
    <w:autoRedefine/>
    <w:uiPriority w:val="99"/>
    <w:semiHidden/>
    <w:unhideWhenUsed/>
    <w:qFormat/>
    <w:pPr>
      <w:tabs>
        <w:tab w:val="right" w:leader="dot" w:pos="8630"/>
      </w:tabs>
      <w:spacing w:after="40" w:line="240" w:lineRule="auto"/>
      <w:ind w:left="1152"/>
    </w:pPr>
  </w:style>
  <w:style w:type="paragraph" w:customStyle="1" w:styleId="Kategori">
    <w:name w:val="Kategori"/>
    <w:basedOn w:val="Normal"/>
    <w:uiPriority w:val="49"/>
    <w:pPr>
      <w:spacing w:after="0"/>
    </w:pPr>
    <w:rPr>
      <w:b/>
      <w:sz w:val="24"/>
      <w:szCs w:val="24"/>
    </w:rPr>
  </w:style>
  <w:style w:type="paragraph" w:customStyle="1" w:styleId="Firmanavn">
    <w:name w:val="Firmanavn"/>
    <w:basedOn w:val="Normal"/>
    <w:uiPriority w:val="49"/>
    <w:pPr>
      <w:spacing w:after="0"/>
    </w:pPr>
    <w:rPr>
      <w:rFonts w:cstheme="minorBidi"/>
      <w:sz w:val="36"/>
      <w:szCs w:val="36"/>
    </w:rPr>
  </w:style>
  <w:style w:type="paragraph" w:customStyle="1" w:styleId="Bunntekstpartallsside">
    <w:name w:val="Bunntekst partallsside"/>
    <w:basedOn w:val="Normal"/>
    <w:unhideWhenUsed/>
    <w:qFormat/>
    <w:pPr>
      <w:pBdr>
        <w:top w:val="single" w:sz="4" w:space="1" w:color="94B6D2" w:themeColor="accent1"/>
      </w:pBdr>
    </w:pPr>
    <w:rPr>
      <w:color w:val="775F55" w:themeColor="text2"/>
      <w:sz w:val="20"/>
    </w:rPr>
  </w:style>
  <w:style w:type="paragraph" w:customStyle="1" w:styleId="Bunntekstoddetallsside">
    <w:name w:val="Bunntekst oddetallsside"/>
    <w:basedOn w:val="Normal"/>
    <w:unhideWhenUsed/>
    <w:qFormat/>
    <w:pPr>
      <w:pBdr>
        <w:top w:val="single" w:sz="4" w:space="1" w:color="94B6D2" w:themeColor="accent1"/>
      </w:pBdr>
      <w:jc w:val="right"/>
    </w:pPr>
    <w:rPr>
      <w:color w:val="775F55" w:themeColor="text2"/>
      <w:sz w:val="20"/>
    </w:rPr>
  </w:style>
  <w:style w:type="paragraph" w:customStyle="1" w:styleId="Topptekstpartallsside">
    <w:name w:val="Topptekst partallsside"/>
    <w:basedOn w:val="Normal"/>
    <w:unhideWhenUsed/>
    <w:qFormat/>
    <w:pPr>
      <w:pBdr>
        <w:bottom w:val="single" w:sz="4" w:space="1" w:color="94B6D2" w:themeColor="accent1"/>
      </w:pBdr>
      <w:spacing w:after="0" w:line="240" w:lineRule="auto"/>
    </w:pPr>
    <w:rPr>
      <w:rFonts w:eastAsia="Times New Roman"/>
      <w:b/>
      <w:color w:val="775F55" w:themeColor="text2"/>
      <w:sz w:val="20"/>
    </w:rPr>
  </w:style>
  <w:style w:type="paragraph" w:customStyle="1" w:styleId="Topptekstoddetallsside">
    <w:name w:val="Topptekst oddetallsside"/>
    <w:basedOn w:val="Normal"/>
    <w:unhideWhenUsed/>
    <w:qFormat/>
    <w:pPr>
      <w:pBdr>
        <w:bottom w:val="single" w:sz="4" w:space="1" w:color="94B6D2" w:themeColor="accent1"/>
      </w:pBdr>
      <w:spacing w:after="0" w:line="240" w:lineRule="auto"/>
      <w:jc w:val="right"/>
    </w:pPr>
    <w:rPr>
      <w:rFonts w:eastAsia="Times New Roman"/>
      <w:b/>
      <w:color w:val="775F55" w:themeColor="text2"/>
      <w:sz w:val="20"/>
    </w:rPr>
  </w:style>
  <w:style w:type="paragraph" w:customStyle="1" w:styleId="IngenMellomrom0">
    <w:name w:val="IngenMellomrom"/>
    <w:basedOn w:val="Normal"/>
    <w:qFormat/>
    <w:pPr>
      <w:framePr w:wrap="auto" w:hAnchor="page" w:xAlign="center" w:yAlign="top"/>
      <w:spacing w:after="0" w:line="240" w:lineRule="auto"/>
      <w:suppressOverlap/>
    </w:pPr>
    <w:rPr>
      <w:szCs w:val="120"/>
    </w:rPr>
  </w:style>
  <w:style w:type="paragraph" w:styleId="Overskriftforinnholdsfortegnelse">
    <w:name w:val="TOC Heading"/>
    <w:basedOn w:val="Overskrift1"/>
    <w:next w:val="Normal"/>
    <w:uiPriority w:val="39"/>
    <w:unhideWhenUsed/>
    <w:qFormat/>
    <w:rsid w:val="00CA1BE8"/>
    <w:pPr>
      <w:keepNext/>
      <w:keepLines/>
      <w:spacing w:before="240" w:after="0" w:line="259" w:lineRule="auto"/>
      <w:outlineLvl w:val="9"/>
    </w:pPr>
    <w:rPr>
      <w:rFonts w:eastAsiaTheme="majorEastAsia" w:cstheme="majorBidi"/>
      <w:caps w:val="0"/>
      <w:color w:val="548AB7" w:themeColor="accent1" w:themeShade="BF"/>
      <w:kern w:val="0"/>
      <w14:ligatures w14:val="none"/>
    </w:rPr>
  </w:style>
  <w:style w:type="table" w:styleId="Vanligtabell1">
    <w:name w:val="Plain Table 1"/>
    <w:basedOn w:val="Vanligtabell"/>
    <w:uiPriority w:val="41"/>
    <w:rsid w:val="00AF4D5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Rutenettabelllys">
    <w:name w:val="Grid Table Light"/>
    <w:basedOn w:val="Vanligtabell"/>
    <w:uiPriority w:val="40"/>
    <w:rsid w:val="00AF4D5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Omtale">
    <w:name w:val="Mention"/>
    <w:basedOn w:val="Standardskriftforavsnitt"/>
    <w:uiPriority w:val="99"/>
    <w:semiHidden/>
    <w:unhideWhenUsed/>
    <w:rsid w:val="0086520B"/>
    <w:rPr>
      <w:color w:val="2B579A"/>
      <w:shd w:val="clear" w:color="auto" w:fill="E6E6E6"/>
    </w:rPr>
  </w:style>
  <w:style w:type="table" w:styleId="Rutenettabell2-uthevingsfarge2">
    <w:name w:val="Grid Table 2 Accent 2"/>
    <w:basedOn w:val="Vanligtabell"/>
    <w:uiPriority w:val="47"/>
    <w:rsid w:val="004973B0"/>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4542176">
      <w:bodyDiv w:val="1"/>
      <w:marLeft w:val="0"/>
      <w:marRight w:val="0"/>
      <w:marTop w:val="0"/>
      <w:marBottom w:val="0"/>
      <w:divBdr>
        <w:top w:val="none" w:sz="0" w:space="0" w:color="auto"/>
        <w:left w:val="none" w:sz="0" w:space="0" w:color="auto"/>
        <w:bottom w:val="none" w:sz="0" w:space="0" w:color="auto"/>
        <w:right w:val="none" w:sz="0" w:space="0" w:color="auto"/>
      </w:divBdr>
    </w:div>
    <w:div w:id="1336030738">
      <w:bodyDiv w:val="1"/>
      <w:marLeft w:val="0"/>
      <w:marRight w:val="0"/>
      <w:marTop w:val="0"/>
      <w:marBottom w:val="0"/>
      <w:divBdr>
        <w:top w:val="none" w:sz="0" w:space="0" w:color="auto"/>
        <w:left w:val="none" w:sz="0" w:space="0" w:color="auto"/>
        <w:bottom w:val="none" w:sz="0" w:space="0" w:color="auto"/>
        <w:right w:val="none" w:sz="0" w:space="0" w:color="auto"/>
      </w:divBdr>
    </w:div>
    <w:div w:id="1900313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colourbox.com/image/forrest-image-4891646" TargetMode="External"/><Relationship Id="rId39" Type="http://schemas.openxmlformats.org/officeDocument/2006/relationships/hyperlink" Target="https://www.colourbox.com/vector/discount-coupons-icon-vector-15508255" TargetMode="External"/><Relationship Id="rId21" Type="http://schemas.openxmlformats.org/officeDocument/2006/relationships/hyperlink" Target="http://www.free-css.com/free-css-templates/page162/rhino" TargetMode="External"/><Relationship Id="rId34" Type="http://schemas.openxmlformats.org/officeDocument/2006/relationships/hyperlink" Target="https://www.colourbox.com/image/food-ingredients-image-3893428" TargetMode="External"/><Relationship Id="rId42" Type="http://schemas.openxmlformats.org/officeDocument/2006/relationships/hyperlink" Target="https://www.colourbox.com/image/busy-university-library-with-students-and-tutor-image-23677751" TargetMode="External"/><Relationship Id="rId47" Type="http://schemas.openxmlformats.org/officeDocument/2006/relationships/hyperlink" Target="https://www.colourbox.com/image/hair-dresser-at-work-image-23571238" TargetMode="External"/><Relationship Id="rId50" Type="http://schemas.openxmlformats.org/officeDocument/2006/relationships/hyperlink" Target="https://www.colourbox.com/image/video-games-image-14483830" TargetMode="External"/><Relationship Id="rId55" Type="http://schemas.openxmlformats.org/officeDocument/2006/relationships/hyperlink" Target="https://www.colourbox.com/image/business-conference-image-16922936" TargetMode="External"/><Relationship Id="rId63"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colourbox.com/vector/logo-vector-7401544" TargetMode="External"/><Relationship Id="rId11" Type="http://schemas.openxmlformats.org/officeDocument/2006/relationships/image" Target="media/image1.png"/><Relationship Id="rId24" Type="http://schemas.openxmlformats.org/officeDocument/2006/relationships/hyperlink" Target="http://www.dinside.no/okonomi/her-far-du-gode-studentrabatter/62029347" TargetMode="External"/><Relationship Id="rId32" Type="http://schemas.openxmlformats.org/officeDocument/2006/relationships/hyperlink" Target="https://www.colourbox.com/image/zoologisk-museum-oslo-image-23093123" TargetMode="External"/><Relationship Id="rId37" Type="http://schemas.openxmlformats.org/officeDocument/2006/relationships/hyperlink" Target="https://www.colourbox.com/vector/map-pointer-school-building-icon-vector-14280107" TargetMode="External"/><Relationship Id="rId40" Type="http://schemas.openxmlformats.org/officeDocument/2006/relationships/hyperlink" Target="https://www.colourbox.com/vector/person-icon-symbol-illustration-design-vector-17071556" TargetMode="External"/><Relationship Id="rId45" Type="http://schemas.openxmlformats.org/officeDocument/2006/relationships/hyperlink" Target="https://www.colourbox.com/image/burger-image-14846147" TargetMode="External"/><Relationship Id="rId53" Type="http://schemas.openxmlformats.org/officeDocument/2006/relationships/hyperlink" Target="https://www.colourbox.com/image/chess-board-with-chess-image-11474665" TargetMode="External"/><Relationship Id="rId58"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footer" Target="footer2.xml"/><Relationship Id="rId19" Type="http://schemas.openxmlformats.org/officeDocument/2006/relationships/image" Target="media/image8.PNG"/><Relationship Id="rId14" Type="http://schemas.openxmlformats.org/officeDocument/2006/relationships/hyperlink" Target="http://tek.westerdals.no/~synend16/MuseExportV3/" TargetMode="External"/><Relationship Id="rId22" Type="http://schemas.openxmlformats.org/officeDocument/2006/relationships/hyperlink" Target="http://www.free-css.com/free-css-templates/page208/onepage" TargetMode="External"/><Relationship Id="rId27" Type="http://schemas.openxmlformats.org/officeDocument/2006/relationships/hyperlink" Target="https://www.colourbox.com/vector/logo-vector-7501719" TargetMode="External"/><Relationship Id="rId30" Type="http://schemas.openxmlformats.org/officeDocument/2006/relationships/hyperlink" Target="https://www.colourbox.com/image/akerselva-in-oslo-norway-image-4563878" TargetMode="External"/><Relationship Id="rId35" Type="http://schemas.openxmlformats.org/officeDocument/2006/relationships/hyperlink" Target="https://www.colourbox.com/image/nyhavn-restaurant-street-image-25570802" TargetMode="External"/><Relationship Id="rId43" Type="http://schemas.openxmlformats.org/officeDocument/2006/relationships/hyperlink" Target="http://westerdals.modulez.no/public/article/196-hovedlogo" TargetMode="External"/><Relationship Id="rId48" Type="http://schemas.openxmlformats.org/officeDocument/2006/relationships/hyperlink" Target="https://www.colourbox.com/image/aa019177-image-3231763" TargetMode="External"/><Relationship Id="rId56" Type="http://schemas.openxmlformats.org/officeDocument/2006/relationships/hyperlink" Target="https://www.colourbox.com/image/party-image-7322649"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www.colourbox.com/image/beer-image-7111252"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www.colourbox.com/image/orchestra-hole-image-9256522" TargetMode="External"/><Relationship Id="rId33" Type="http://schemas.openxmlformats.org/officeDocument/2006/relationships/hyperlink" Target="https://www.colourbox.com/image/dinner-image-25632649" TargetMode="External"/><Relationship Id="rId38" Type="http://schemas.openxmlformats.org/officeDocument/2006/relationships/hyperlink" Target="https://www.colourbox.com/vector/isolated-map-marker-with-a-hash-tag-vector-17082283" TargetMode="External"/><Relationship Id="rId46" Type="http://schemas.openxmlformats.org/officeDocument/2006/relationships/hyperlink" Target="https://www.colourbox.com/image/plate-with-taco-image-6899643" TargetMode="External"/><Relationship Id="rId59" Type="http://schemas.openxmlformats.org/officeDocument/2006/relationships/header" Target="header2.xml"/><Relationship Id="rId20" Type="http://schemas.openxmlformats.org/officeDocument/2006/relationships/hyperlink" Target="http://www.free-css.com/free-css-templates/page210/basica" TargetMode="External"/><Relationship Id="rId41" Type="http://schemas.openxmlformats.org/officeDocument/2006/relationships/hyperlink" Target="https://www.colourbox.com/vector/computer-vector-5823281" TargetMode="External"/><Relationship Id="rId54" Type="http://schemas.openxmlformats.org/officeDocument/2006/relationships/hyperlink" Target="https://www.colourbox.com/image/group-of-friends-taking-part-in-book-club-at-home-image-18062405"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tudenttorget.no/studentrabatter/" TargetMode="External"/><Relationship Id="rId28" Type="http://schemas.openxmlformats.org/officeDocument/2006/relationships/hyperlink" Target="https://www.colourbox.com/image/logo-image-1730148" TargetMode="External"/><Relationship Id="rId36" Type="http://schemas.openxmlformats.org/officeDocument/2006/relationships/hyperlink" Target="https://www.colourbox.com/image/church-image-9798672" TargetMode="External"/><Relationship Id="rId49" Type="http://schemas.openxmlformats.org/officeDocument/2006/relationships/hyperlink" Target="https://www.colourbox.com/image/workout-image-22037815" TargetMode="External"/><Relationship Id="rId57" Type="http://schemas.openxmlformats.org/officeDocument/2006/relationships/hyperlink" Target="https://www.colourbox.com/image/hjula-og-graa-ved-akers-elva-in-oslo-norway-image-4535758" TargetMode="External"/><Relationship Id="rId10" Type="http://schemas.openxmlformats.org/officeDocument/2006/relationships/endnotes" Target="endnotes.xml"/><Relationship Id="rId31" Type="http://schemas.openxmlformats.org/officeDocument/2006/relationships/hyperlink" Target="https://www.colourbox.com/image/exhibition-gallery-image-18015531" TargetMode="External"/><Relationship Id="rId44" Type="http://schemas.openxmlformats.org/officeDocument/2006/relationships/hyperlink" Target="https://www.colourbox.com/image/luxury-condominium-hotel-area-in-costa-rica-with-pool-in-sunset-image-5259733" TargetMode="External"/><Relationship Id="rId52" Type="http://schemas.openxmlformats.org/officeDocument/2006/relationships/hyperlink" Target="https://www.colourbox.com/image/books-image-9103764" TargetMode="External"/><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ndre\AppData\Roaming\Microsoft\Templates\Rapport%20(Medi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DEE3576F4494BDB8581DB05A72A48F1"/>
        <w:category>
          <w:name w:val="Generelt"/>
          <w:gallery w:val="placeholder"/>
        </w:category>
        <w:types>
          <w:type w:val="bbPlcHdr"/>
        </w:types>
        <w:behaviors>
          <w:behavior w:val="content"/>
        </w:behaviors>
        <w:guid w:val="{FDF17DBE-1388-4C05-A6C5-399E7A2B790B}"/>
      </w:docPartPr>
      <w:docPartBody>
        <w:p w:rsidR="00006A7D" w:rsidRDefault="00006A7D">
          <w:pPr>
            <w:pStyle w:val="1DEE3576F4494BDB8581DB05A72A48F1"/>
          </w:pPr>
          <w:r>
            <w:rPr>
              <w:rFonts w:asciiTheme="majorHAnsi" w:eastAsiaTheme="majorEastAsia" w:hAnsiTheme="majorHAnsi" w:cstheme="majorBidi"/>
              <w:caps/>
              <w:color w:val="44546A" w:themeColor="text2"/>
              <w:sz w:val="110"/>
              <w:szCs w:val="110"/>
            </w:rPr>
            <w:t>[Skriv inn tittel]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6A7D"/>
    <w:rsid w:val="00006A7D"/>
    <w:rsid w:val="00586261"/>
    <w:rsid w:val="00C90F9D"/>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Overskrift1">
    <w:name w:val="heading 1"/>
    <w:basedOn w:val="Normal"/>
    <w:next w:val="Normal"/>
    <w:link w:val="Overskrift1Tegn"/>
    <w:uiPriority w:val="9"/>
    <w:unhideWhenUsed/>
    <w:qFormat/>
    <w:pPr>
      <w:spacing w:before="300" w:after="80" w:line="240" w:lineRule="auto"/>
      <w:outlineLvl w:val="0"/>
    </w:pPr>
    <w:rPr>
      <w:rFonts w:asciiTheme="majorHAnsi" w:eastAsiaTheme="minorHAnsi" w:hAnsiTheme="majorHAnsi" w:cs="Times New Roman"/>
      <w:caps/>
      <w:color w:val="44546A" w:themeColor="text2"/>
      <w:kern w:val="24"/>
      <w:sz w:val="32"/>
      <w:szCs w:val="32"/>
    </w:rPr>
  </w:style>
  <w:style w:type="paragraph" w:styleId="Overskrift2">
    <w:name w:val="heading 2"/>
    <w:basedOn w:val="Normal"/>
    <w:next w:val="Normal"/>
    <w:link w:val="Overskrift2Tegn"/>
    <w:uiPriority w:val="9"/>
    <w:unhideWhenUsed/>
    <w:qFormat/>
    <w:pPr>
      <w:spacing w:before="240" w:after="80" w:line="264" w:lineRule="auto"/>
      <w:outlineLvl w:val="1"/>
    </w:pPr>
    <w:rPr>
      <w:rFonts w:eastAsiaTheme="minorHAnsi" w:cs="Times New Roman"/>
      <w:b/>
      <w:color w:val="4472C4" w:themeColor="accent1"/>
      <w:spacing w:val="20"/>
      <w:kern w:val="24"/>
      <w:sz w:val="28"/>
      <w:szCs w:val="28"/>
    </w:rPr>
  </w:style>
  <w:style w:type="paragraph" w:styleId="Overskrift3">
    <w:name w:val="heading 3"/>
    <w:basedOn w:val="Normal"/>
    <w:next w:val="Normal"/>
    <w:link w:val="Overskrift3Tegn"/>
    <w:uiPriority w:val="9"/>
    <w:unhideWhenUsed/>
    <w:qFormat/>
    <w:pPr>
      <w:spacing w:before="240" w:after="60" w:line="264" w:lineRule="auto"/>
      <w:outlineLvl w:val="2"/>
    </w:pPr>
    <w:rPr>
      <w:rFonts w:eastAsiaTheme="minorHAnsi" w:cs="Times New Roman"/>
      <w:b/>
      <w:color w:val="000000" w:themeColor="text1"/>
      <w:spacing w:val="10"/>
      <w:kern w:val="24"/>
      <w:sz w:val="23"/>
      <w:szCs w:val="23"/>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1DEE3576F4494BDB8581DB05A72A48F1">
    <w:name w:val="1DEE3576F4494BDB8581DB05A72A48F1"/>
  </w:style>
  <w:style w:type="paragraph" w:customStyle="1" w:styleId="26757881DD604C66B245EE951F7E8EA1">
    <w:name w:val="26757881DD604C66B245EE951F7E8EA1"/>
  </w:style>
  <w:style w:type="paragraph" w:customStyle="1" w:styleId="1A83B4C202FC40C59F3F368B7EBA2C4F">
    <w:name w:val="1A83B4C202FC40C59F3F368B7EBA2C4F"/>
  </w:style>
  <w:style w:type="paragraph" w:customStyle="1" w:styleId="23F7DAD699B442759B3437BBB12A0818">
    <w:name w:val="23F7DAD699B442759B3437BBB12A0818"/>
  </w:style>
  <w:style w:type="paragraph" w:customStyle="1" w:styleId="641F310AB21446E486C843D455DF7F23">
    <w:name w:val="641F310AB21446E486C843D455DF7F23"/>
  </w:style>
  <w:style w:type="paragraph" w:customStyle="1" w:styleId="50CF262593BB44CA83F75E4A6EF04551">
    <w:name w:val="50CF262593BB44CA83F75E4A6EF04551"/>
  </w:style>
  <w:style w:type="character" w:customStyle="1" w:styleId="Overskrift1Tegn">
    <w:name w:val="Overskrift 1 Tegn"/>
    <w:basedOn w:val="Standardskriftforavsnitt"/>
    <w:link w:val="Overskrift1"/>
    <w:uiPriority w:val="9"/>
    <w:rPr>
      <w:rFonts w:asciiTheme="majorHAnsi" w:eastAsiaTheme="minorHAnsi" w:hAnsiTheme="majorHAnsi" w:cs="Times New Roman"/>
      <w:caps/>
      <w:color w:val="44546A" w:themeColor="text2"/>
      <w:kern w:val="24"/>
      <w:sz w:val="32"/>
      <w:szCs w:val="32"/>
    </w:rPr>
  </w:style>
  <w:style w:type="character" w:customStyle="1" w:styleId="Overskrift2Tegn">
    <w:name w:val="Overskrift 2 Tegn"/>
    <w:basedOn w:val="Standardskriftforavsnitt"/>
    <w:link w:val="Overskrift2"/>
    <w:uiPriority w:val="9"/>
    <w:rPr>
      <w:rFonts w:eastAsiaTheme="minorHAnsi" w:cs="Times New Roman"/>
      <w:b/>
      <w:color w:val="4472C4" w:themeColor="accent1"/>
      <w:spacing w:val="20"/>
      <w:kern w:val="24"/>
      <w:sz w:val="28"/>
      <w:szCs w:val="28"/>
    </w:rPr>
  </w:style>
  <w:style w:type="character" w:customStyle="1" w:styleId="Overskrift3Tegn">
    <w:name w:val="Overskrift 3 Tegn"/>
    <w:basedOn w:val="Standardskriftforavsnitt"/>
    <w:link w:val="Overskrift3"/>
    <w:uiPriority w:val="9"/>
    <w:rPr>
      <w:rFonts w:eastAsiaTheme="minorHAnsi" w:cs="Times New Roman"/>
      <w:b/>
      <w:color w:val="000000" w:themeColor="text1"/>
      <w:spacing w:val="10"/>
      <w:kern w:val="24"/>
      <w:sz w:val="23"/>
      <w:szCs w:val="23"/>
    </w:rPr>
  </w:style>
  <w:style w:type="paragraph" w:styleId="Sterktsitat">
    <w:name w:val="Intense Quote"/>
    <w:basedOn w:val="Normal"/>
    <w:link w:val="SterktsitatTegn"/>
    <w:uiPriority w:val="30"/>
    <w:qFormat/>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3"/>
    </w:rPr>
  </w:style>
  <w:style w:type="character" w:customStyle="1" w:styleId="SterktsitatTegn">
    <w:name w:val="Sterkt sitat Tegn"/>
    <w:basedOn w:val="Standardskriftforavsnitt"/>
    <w:link w:val="Sterktsitat"/>
    <w:uiPriority w:val="30"/>
    <w:rPr>
      <w:rFonts w:eastAsiaTheme="minorHAnsi" w:cs="Times New Roman"/>
      <w:b/>
      <w:color w:val="ED7D31" w:themeColor="accent2"/>
      <w:kern w:val="24"/>
      <w:sz w:val="23"/>
      <w:szCs w:val="23"/>
      <w:shd w:val="clear" w:color="auto" w:fill="FFFFFF" w:themeFill="background1"/>
    </w:rPr>
  </w:style>
  <w:style w:type="paragraph" w:customStyle="1" w:styleId="CEB2E5CA343145B291396B65B6B62201">
    <w:name w:val="CEB2E5CA343145B291396B65B6B622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2017-05-28T00:00:00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4BA5D4-C60F-47C9-B6B9-54B151B0D4D5}">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73CF542E-DBB1-4B19-9A02-BDF1FA011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(Median).dotx</Template>
  <TotalTime>497</TotalTime>
  <Pages>19</Pages>
  <Words>4870</Words>
  <Characters>25813</Characters>
  <Application>Microsoft Office Word</Application>
  <DocSecurity>0</DocSecurity>
  <Lines>215</Lines>
  <Paragraphs>61</Paragraphs>
  <ScaleCrop>false</ScaleCrop>
  <HeadingPairs>
    <vt:vector size="2" baseType="variant">
      <vt:variant>
        <vt:lpstr>Tittel</vt:lpstr>
      </vt:variant>
      <vt:variant>
        <vt:i4>1</vt:i4>
      </vt:variant>
    </vt:vector>
  </HeadingPairs>
  <TitlesOfParts>
    <vt:vector size="1" baseType="lpstr">
      <vt:lpstr>PRO101 Rapport</vt:lpstr>
    </vt:vector>
  </TitlesOfParts>
  <Company/>
  <LinksUpToDate>false</LinksUpToDate>
  <CharactersWithSpaces>30622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PRO101 Rapport</dc:title>
  <dc:subject>Gruppe 24</dc:subject>
  <dc:creator>Endre Mikal</dc:creator>
  <cp:keywords/>
  <cp:lastModifiedBy>Endre Mikal</cp:lastModifiedBy>
  <cp:revision>34</cp:revision>
  <cp:lastPrinted>2017-05-11T11:36:00Z</cp:lastPrinted>
  <dcterms:created xsi:type="dcterms:W3CDTF">2017-05-10T09:07:00Z</dcterms:created>
  <dcterms:modified xsi:type="dcterms:W3CDTF">2017-05-24T17:08:00Z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