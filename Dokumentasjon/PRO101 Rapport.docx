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D90EC0">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D90EC0">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End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D90EC0">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187478D4" w14:textId="25468631" w:rsidR="002A492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80604" w:history="1">
                <w:r w:rsidR="002A4926" w:rsidRPr="00047AEA">
                  <w:rPr>
                    <w:rStyle w:val="Hyperkobling"/>
                    <w:noProof/>
                  </w:rPr>
                  <w:t>Om rapporten</w:t>
                </w:r>
                <w:r w:rsidR="002A4926">
                  <w:rPr>
                    <w:noProof/>
                    <w:webHidden/>
                  </w:rPr>
                  <w:tab/>
                </w:r>
                <w:r w:rsidR="002A4926">
                  <w:rPr>
                    <w:noProof/>
                    <w:webHidden/>
                  </w:rPr>
                  <w:fldChar w:fldCharType="begin"/>
                </w:r>
                <w:r w:rsidR="002A4926">
                  <w:rPr>
                    <w:noProof/>
                    <w:webHidden/>
                  </w:rPr>
                  <w:instrText xml:space="preserve"> PAGEREF _Toc483480604 \h </w:instrText>
                </w:r>
                <w:r w:rsidR="002A4926">
                  <w:rPr>
                    <w:noProof/>
                    <w:webHidden/>
                  </w:rPr>
                </w:r>
                <w:r w:rsidR="002A4926">
                  <w:rPr>
                    <w:noProof/>
                    <w:webHidden/>
                  </w:rPr>
                  <w:fldChar w:fldCharType="separate"/>
                </w:r>
                <w:r w:rsidR="002A4926">
                  <w:rPr>
                    <w:noProof/>
                    <w:webHidden/>
                  </w:rPr>
                  <w:t>2</w:t>
                </w:r>
                <w:r w:rsidR="002A4926">
                  <w:rPr>
                    <w:noProof/>
                    <w:webHidden/>
                  </w:rPr>
                  <w:fldChar w:fldCharType="end"/>
                </w:r>
              </w:hyperlink>
            </w:p>
            <w:p w14:paraId="474C0B05" w14:textId="19B643D0" w:rsidR="002A4926" w:rsidRDefault="00D90EC0">
              <w:pPr>
                <w:pStyle w:val="INNH1"/>
                <w:rPr>
                  <w:rFonts w:eastAsiaTheme="minorEastAsia" w:cstheme="minorBidi"/>
                  <w:b w:val="0"/>
                  <w:caps w:val="0"/>
                  <w:noProof/>
                  <w:color w:val="auto"/>
                  <w:kern w:val="0"/>
                  <w:sz w:val="22"/>
                  <w:szCs w:val="22"/>
                  <w14:ligatures w14:val="none"/>
                </w:rPr>
              </w:pPr>
              <w:hyperlink w:anchor="_Toc483480605" w:history="1">
                <w:r w:rsidR="002A4926" w:rsidRPr="00047AEA">
                  <w:rPr>
                    <w:rStyle w:val="Hyperkobling"/>
                    <w:noProof/>
                  </w:rPr>
                  <w:t>Innledning</w:t>
                </w:r>
                <w:r w:rsidR="002A4926">
                  <w:rPr>
                    <w:noProof/>
                    <w:webHidden/>
                  </w:rPr>
                  <w:tab/>
                </w:r>
                <w:r w:rsidR="002A4926">
                  <w:rPr>
                    <w:noProof/>
                    <w:webHidden/>
                  </w:rPr>
                  <w:fldChar w:fldCharType="begin"/>
                </w:r>
                <w:r w:rsidR="002A4926">
                  <w:rPr>
                    <w:noProof/>
                    <w:webHidden/>
                  </w:rPr>
                  <w:instrText xml:space="preserve"> PAGEREF _Toc483480605 \h </w:instrText>
                </w:r>
                <w:r w:rsidR="002A4926">
                  <w:rPr>
                    <w:noProof/>
                    <w:webHidden/>
                  </w:rPr>
                </w:r>
                <w:r w:rsidR="002A4926">
                  <w:rPr>
                    <w:noProof/>
                    <w:webHidden/>
                  </w:rPr>
                  <w:fldChar w:fldCharType="separate"/>
                </w:r>
                <w:r w:rsidR="002A4926">
                  <w:rPr>
                    <w:noProof/>
                    <w:webHidden/>
                  </w:rPr>
                  <w:t>3</w:t>
                </w:r>
                <w:r w:rsidR="002A4926">
                  <w:rPr>
                    <w:noProof/>
                    <w:webHidden/>
                  </w:rPr>
                  <w:fldChar w:fldCharType="end"/>
                </w:r>
              </w:hyperlink>
            </w:p>
            <w:p w14:paraId="4B4FACE3" w14:textId="30210D02" w:rsidR="002A4926" w:rsidRDefault="00D90EC0">
              <w:pPr>
                <w:pStyle w:val="INNH1"/>
                <w:rPr>
                  <w:rFonts w:eastAsiaTheme="minorEastAsia" w:cstheme="minorBidi"/>
                  <w:b w:val="0"/>
                  <w:caps w:val="0"/>
                  <w:noProof/>
                  <w:color w:val="auto"/>
                  <w:kern w:val="0"/>
                  <w:sz w:val="22"/>
                  <w:szCs w:val="22"/>
                  <w14:ligatures w14:val="none"/>
                </w:rPr>
              </w:pPr>
              <w:hyperlink w:anchor="_Toc483480606" w:history="1">
                <w:r w:rsidR="002A4926" w:rsidRPr="00047AEA">
                  <w:rPr>
                    <w:rStyle w:val="Hyperkobling"/>
                    <w:noProof/>
                  </w:rPr>
                  <w:t>Idè og konsept</w:t>
                </w:r>
                <w:r w:rsidR="002A4926">
                  <w:rPr>
                    <w:noProof/>
                    <w:webHidden/>
                  </w:rPr>
                  <w:tab/>
                </w:r>
                <w:r w:rsidR="002A4926">
                  <w:rPr>
                    <w:noProof/>
                    <w:webHidden/>
                  </w:rPr>
                  <w:fldChar w:fldCharType="begin"/>
                </w:r>
                <w:r w:rsidR="002A4926">
                  <w:rPr>
                    <w:noProof/>
                    <w:webHidden/>
                  </w:rPr>
                  <w:instrText xml:space="preserve"> PAGEREF _Toc483480606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AA853C9" w14:textId="1A95ED20" w:rsidR="002A4926" w:rsidRDefault="00D90EC0">
              <w:pPr>
                <w:pStyle w:val="INNH2"/>
                <w:rPr>
                  <w:rFonts w:eastAsiaTheme="minorEastAsia" w:cstheme="minorBidi"/>
                  <w:noProof/>
                  <w:kern w:val="0"/>
                  <w:sz w:val="22"/>
                  <w:szCs w:val="22"/>
                  <w14:ligatures w14:val="none"/>
                </w:rPr>
              </w:pPr>
              <w:hyperlink w:anchor="_Toc483480607" w:history="1">
                <w:r w:rsidR="002A4926" w:rsidRPr="00047AEA">
                  <w:rPr>
                    <w:rStyle w:val="Hyperkobling"/>
                    <w:noProof/>
                  </w:rPr>
                  <w:t>Hvordan vi kom fram til ideen</w:t>
                </w:r>
                <w:r w:rsidR="002A4926">
                  <w:rPr>
                    <w:noProof/>
                    <w:webHidden/>
                  </w:rPr>
                  <w:tab/>
                </w:r>
                <w:r w:rsidR="002A4926">
                  <w:rPr>
                    <w:noProof/>
                    <w:webHidden/>
                  </w:rPr>
                  <w:fldChar w:fldCharType="begin"/>
                </w:r>
                <w:r w:rsidR="002A4926">
                  <w:rPr>
                    <w:noProof/>
                    <w:webHidden/>
                  </w:rPr>
                  <w:instrText xml:space="preserve"> PAGEREF _Toc483480607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36A31F43" w14:textId="07603C72" w:rsidR="002A4926" w:rsidRDefault="00D90EC0">
              <w:pPr>
                <w:pStyle w:val="INNH2"/>
                <w:rPr>
                  <w:rFonts w:eastAsiaTheme="minorEastAsia" w:cstheme="minorBidi"/>
                  <w:noProof/>
                  <w:kern w:val="0"/>
                  <w:sz w:val="22"/>
                  <w:szCs w:val="22"/>
                  <w14:ligatures w14:val="none"/>
                </w:rPr>
              </w:pPr>
              <w:hyperlink w:anchor="_Toc483480608" w:history="1">
                <w:r w:rsidR="002A4926" w:rsidRPr="00047AEA">
                  <w:rPr>
                    <w:rStyle w:val="Hyperkobling"/>
                    <w:noProof/>
                  </w:rPr>
                  <w:t>Hva er ideen</w:t>
                </w:r>
                <w:r w:rsidR="002A4926">
                  <w:rPr>
                    <w:noProof/>
                    <w:webHidden/>
                  </w:rPr>
                  <w:tab/>
                </w:r>
                <w:r w:rsidR="002A4926">
                  <w:rPr>
                    <w:noProof/>
                    <w:webHidden/>
                  </w:rPr>
                  <w:fldChar w:fldCharType="begin"/>
                </w:r>
                <w:r w:rsidR="002A4926">
                  <w:rPr>
                    <w:noProof/>
                    <w:webHidden/>
                  </w:rPr>
                  <w:instrText xml:space="preserve"> PAGEREF _Toc483480608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2AF30DA1" w14:textId="7694441C" w:rsidR="002A4926" w:rsidRDefault="00D90EC0">
              <w:pPr>
                <w:pStyle w:val="INNH2"/>
                <w:rPr>
                  <w:rFonts w:eastAsiaTheme="minorEastAsia" w:cstheme="minorBidi"/>
                  <w:noProof/>
                  <w:kern w:val="0"/>
                  <w:sz w:val="22"/>
                  <w:szCs w:val="22"/>
                  <w14:ligatures w14:val="none"/>
                </w:rPr>
              </w:pPr>
              <w:hyperlink w:anchor="_Toc483480609" w:history="1">
                <w:r w:rsidR="002A4926" w:rsidRPr="00047AEA">
                  <w:rPr>
                    <w:rStyle w:val="Hyperkobling"/>
                    <w:noProof/>
                  </w:rPr>
                  <w:t>Hva er unike med vår ide?</w:t>
                </w:r>
                <w:r w:rsidR="002A4926">
                  <w:rPr>
                    <w:noProof/>
                    <w:webHidden/>
                  </w:rPr>
                  <w:tab/>
                </w:r>
                <w:r w:rsidR="002A4926">
                  <w:rPr>
                    <w:noProof/>
                    <w:webHidden/>
                  </w:rPr>
                  <w:fldChar w:fldCharType="begin"/>
                </w:r>
                <w:r w:rsidR="002A4926">
                  <w:rPr>
                    <w:noProof/>
                    <w:webHidden/>
                  </w:rPr>
                  <w:instrText xml:space="preserve"> PAGEREF _Toc483480609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95EAD7C" w14:textId="4956CC02" w:rsidR="002A4926" w:rsidRDefault="00D90EC0">
              <w:pPr>
                <w:pStyle w:val="INNH2"/>
                <w:rPr>
                  <w:rFonts w:eastAsiaTheme="minorEastAsia" w:cstheme="minorBidi"/>
                  <w:noProof/>
                  <w:kern w:val="0"/>
                  <w:sz w:val="22"/>
                  <w:szCs w:val="22"/>
                  <w14:ligatures w14:val="none"/>
                </w:rPr>
              </w:pPr>
              <w:hyperlink w:anchor="_Toc483480610" w:history="1">
                <w:r w:rsidR="002A4926" w:rsidRPr="00047AEA">
                  <w:rPr>
                    <w:rStyle w:val="Hyperkobling"/>
                    <w:noProof/>
                  </w:rPr>
                  <w:t>Hva er vårt fokusområde?</w:t>
                </w:r>
                <w:r w:rsidR="002A4926">
                  <w:rPr>
                    <w:noProof/>
                    <w:webHidden/>
                  </w:rPr>
                  <w:tab/>
                </w:r>
                <w:r w:rsidR="002A4926">
                  <w:rPr>
                    <w:noProof/>
                    <w:webHidden/>
                  </w:rPr>
                  <w:fldChar w:fldCharType="begin"/>
                </w:r>
                <w:r w:rsidR="002A4926">
                  <w:rPr>
                    <w:noProof/>
                    <w:webHidden/>
                  </w:rPr>
                  <w:instrText xml:space="preserve"> PAGEREF _Toc483480610 \h </w:instrText>
                </w:r>
                <w:r w:rsidR="002A4926">
                  <w:rPr>
                    <w:noProof/>
                    <w:webHidden/>
                  </w:rPr>
                </w:r>
                <w:r w:rsidR="002A4926">
                  <w:rPr>
                    <w:noProof/>
                    <w:webHidden/>
                  </w:rPr>
                  <w:fldChar w:fldCharType="separate"/>
                </w:r>
                <w:r w:rsidR="002A4926">
                  <w:rPr>
                    <w:noProof/>
                    <w:webHidden/>
                  </w:rPr>
                  <w:t>5</w:t>
                </w:r>
                <w:r w:rsidR="002A4926">
                  <w:rPr>
                    <w:noProof/>
                    <w:webHidden/>
                  </w:rPr>
                  <w:fldChar w:fldCharType="end"/>
                </w:r>
              </w:hyperlink>
            </w:p>
            <w:p w14:paraId="50323946" w14:textId="02A3FB15" w:rsidR="002A4926" w:rsidRDefault="00D90EC0">
              <w:pPr>
                <w:pStyle w:val="INNH1"/>
                <w:rPr>
                  <w:rFonts w:eastAsiaTheme="minorEastAsia" w:cstheme="minorBidi"/>
                  <w:b w:val="0"/>
                  <w:caps w:val="0"/>
                  <w:noProof/>
                  <w:color w:val="auto"/>
                  <w:kern w:val="0"/>
                  <w:sz w:val="22"/>
                  <w:szCs w:val="22"/>
                  <w14:ligatures w14:val="none"/>
                </w:rPr>
              </w:pPr>
              <w:hyperlink w:anchor="_Toc483480611" w:history="1">
                <w:r w:rsidR="002A4926" w:rsidRPr="00047AEA">
                  <w:rPr>
                    <w:rStyle w:val="Hyperkobling"/>
                    <w:noProof/>
                  </w:rPr>
                  <w:t>Utviklingsmetodikk</w:t>
                </w:r>
                <w:r w:rsidR="002A4926">
                  <w:rPr>
                    <w:noProof/>
                    <w:webHidden/>
                  </w:rPr>
                  <w:tab/>
                </w:r>
                <w:r w:rsidR="002A4926">
                  <w:rPr>
                    <w:noProof/>
                    <w:webHidden/>
                  </w:rPr>
                  <w:fldChar w:fldCharType="begin"/>
                </w:r>
                <w:r w:rsidR="002A4926">
                  <w:rPr>
                    <w:noProof/>
                    <w:webHidden/>
                  </w:rPr>
                  <w:instrText xml:space="preserve"> PAGEREF _Toc483480611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31CC1A5B" w14:textId="6F00C93D" w:rsidR="002A4926" w:rsidRDefault="00D90EC0">
              <w:pPr>
                <w:pStyle w:val="INNH2"/>
                <w:rPr>
                  <w:rFonts w:eastAsiaTheme="minorEastAsia" w:cstheme="minorBidi"/>
                  <w:noProof/>
                  <w:kern w:val="0"/>
                  <w:sz w:val="22"/>
                  <w:szCs w:val="22"/>
                  <w14:ligatures w14:val="none"/>
                </w:rPr>
              </w:pPr>
              <w:hyperlink w:anchor="_Toc483480612" w:history="1">
                <w:r w:rsidR="002A4926" w:rsidRPr="00047AEA">
                  <w:rPr>
                    <w:rStyle w:val="Hyperkobling"/>
                    <w:noProof/>
                  </w:rPr>
                  <w:t>Organisering</w:t>
                </w:r>
                <w:r w:rsidR="002A4926">
                  <w:rPr>
                    <w:noProof/>
                    <w:webHidden/>
                  </w:rPr>
                  <w:tab/>
                </w:r>
                <w:r w:rsidR="002A4926">
                  <w:rPr>
                    <w:noProof/>
                    <w:webHidden/>
                  </w:rPr>
                  <w:fldChar w:fldCharType="begin"/>
                </w:r>
                <w:r w:rsidR="002A4926">
                  <w:rPr>
                    <w:noProof/>
                    <w:webHidden/>
                  </w:rPr>
                  <w:instrText xml:space="preserve"> PAGEREF _Toc483480612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7E1BEC6C" w14:textId="5A07A615" w:rsidR="002A4926" w:rsidRDefault="00D90EC0">
              <w:pPr>
                <w:pStyle w:val="INNH2"/>
                <w:rPr>
                  <w:rFonts w:eastAsiaTheme="minorEastAsia" w:cstheme="minorBidi"/>
                  <w:noProof/>
                  <w:kern w:val="0"/>
                  <w:sz w:val="22"/>
                  <w:szCs w:val="22"/>
                  <w14:ligatures w14:val="none"/>
                </w:rPr>
              </w:pPr>
              <w:hyperlink w:anchor="_Toc483480613" w:history="1">
                <w:r w:rsidR="002A4926" w:rsidRPr="00047AEA">
                  <w:rPr>
                    <w:rStyle w:val="Hyperkobling"/>
                    <w:noProof/>
                  </w:rPr>
                  <w:t>Ansvarsfordeling</w:t>
                </w:r>
                <w:r w:rsidR="002A4926">
                  <w:rPr>
                    <w:noProof/>
                    <w:webHidden/>
                  </w:rPr>
                  <w:tab/>
                </w:r>
                <w:r w:rsidR="002A4926">
                  <w:rPr>
                    <w:noProof/>
                    <w:webHidden/>
                  </w:rPr>
                  <w:fldChar w:fldCharType="begin"/>
                </w:r>
                <w:r w:rsidR="002A4926">
                  <w:rPr>
                    <w:noProof/>
                    <w:webHidden/>
                  </w:rPr>
                  <w:instrText xml:space="preserve"> PAGEREF _Toc483480613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1049E37F" w14:textId="5D8536E3" w:rsidR="002A4926" w:rsidRDefault="00D90EC0">
              <w:pPr>
                <w:pStyle w:val="INNH2"/>
                <w:rPr>
                  <w:rFonts w:eastAsiaTheme="minorEastAsia" w:cstheme="minorBidi"/>
                  <w:noProof/>
                  <w:kern w:val="0"/>
                  <w:sz w:val="22"/>
                  <w:szCs w:val="22"/>
                  <w14:ligatures w14:val="none"/>
                </w:rPr>
              </w:pPr>
              <w:hyperlink w:anchor="_Toc483480614" w:history="1">
                <w:r w:rsidR="002A4926" w:rsidRPr="00047AEA">
                  <w:rPr>
                    <w:rStyle w:val="Hyperkobling"/>
                    <w:noProof/>
                  </w:rPr>
                  <w:t>Samhandling med bruker</w:t>
                </w:r>
                <w:r w:rsidR="002A4926">
                  <w:rPr>
                    <w:noProof/>
                    <w:webHidden/>
                  </w:rPr>
                  <w:tab/>
                </w:r>
                <w:r w:rsidR="002A4926">
                  <w:rPr>
                    <w:noProof/>
                    <w:webHidden/>
                  </w:rPr>
                  <w:fldChar w:fldCharType="begin"/>
                </w:r>
                <w:r w:rsidR="002A4926">
                  <w:rPr>
                    <w:noProof/>
                    <w:webHidden/>
                  </w:rPr>
                  <w:instrText xml:space="preserve"> PAGEREF _Toc483480614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7DA94724" w14:textId="46007F1F" w:rsidR="002A4926" w:rsidRDefault="00D90EC0">
              <w:pPr>
                <w:pStyle w:val="INNH1"/>
                <w:rPr>
                  <w:rFonts w:eastAsiaTheme="minorEastAsia" w:cstheme="minorBidi"/>
                  <w:b w:val="0"/>
                  <w:caps w:val="0"/>
                  <w:noProof/>
                  <w:color w:val="auto"/>
                  <w:kern w:val="0"/>
                  <w:sz w:val="22"/>
                  <w:szCs w:val="22"/>
                  <w14:ligatures w14:val="none"/>
                </w:rPr>
              </w:pPr>
              <w:hyperlink w:anchor="_Toc483480615" w:history="1">
                <w:r w:rsidR="002A4926" w:rsidRPr="00047AEA">
                  <w:rPr>
                    <w:rStyle w:val="Hyperkobling"/>
                    <w:noProof/>
                  </w:rPr>
                  <w:t>Prototype</w:t>
                </w:r>
                <w:r w:rsidR="002A4926">
                  <w:rPr>
                    <w:noProof/>
                    <w:webHidden/>
                  </w:rPr>
                  <w:tab/>
                </w:r>
                <w:r w:rsidR="002A4926">
                  <w:rPr>
                    <w:noProof/>
                    <w:webHidden/>
                  </w:rPr>
                  <w:fldChar w:fldCharType="begin"/>
                </w:r>
                <w:r w:rsidR="002A4926">
                  <w:rPr>
                    <w:noProof/>
                    <w:webHidden/>
                  </w:rPr>
                  <w:instrText xml:space="preserve"> PAGEREF _Toc483480615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621B1F45" w14:textId="7692A997" w:rsidR="002A4926" w:rsidRDefault="00D90EC0">
              <w:pPr>
                <w:pStyle w:val="INNH2"/>
                <w:rPr>
                  <w:rFonts w:eastAsiaTheme="minorEastAsia" w:cstheme="minorBidi"/>
                  <w:noProof/>
                  <w:kern w:val="0"/>
                  <w:sz w:val="22"/>
                  <w:szCs w:val="22"/>
                  <w14:ligatures w14:val="none"/>
                </w:rPr>
              </w:pPr>
              <w:hyperlink w:anchor="_Toc483480616" w:history="1">
                <w:r w:rsidR="002A4926" w:rsidRPr="00047AEA">
                  <w:rPr>
                    <w:rStyle w:val="Hyperkobling"/>
                    <w:noProof/>
                  </w:rPr>
                  <w:t>Verktøy for utvikling av prototype</w:t>
                </w:r>
                <w:r w:rsidR="002A4926">
                  <w:rPr>
                    <w:noProof/>
                    <w:webHidden/>
                  </w:rPr>
                  <w:tab/>
                </w:r>
                <w:r w:rsidR="002A4926">
                  <w:rPr>
                    <w:noProof/>
                    <w:webHidden/>
                  </w:rPr>
                  <w:fldChar w:fldCharType="begin"/>
                </w:r>
                <w:r w:rsidR="002A4926">
                  <w:rPr>
                    <w:noProof/>
                    <w:webHidden/>
                  </w:rPr>
                  <w:instrText xml:space="preserve"> PAGEREF _Toc483480616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458B892F" w14:textId="2389A009" w:rsidR="002A4926" w:rsidRDefault="00D90EC0">
              <w:pPr>
                <w:pStyle w:val="INNH2"/>
                <w:rPr>
                  <w:rFonts w:eastAsiaTheme="minorEastAsia" w:cstheme="minorBidi"/>
                  <w:noProof/>
                  <w:kern w:val="0"/>
                  <w:sz w:val="22"/>
                  <w:szCs w:val="22"/>
                  <w14:ligatures w14:val="none"/>
                </w:rPr>
              </w:pPr>
              <w:hyperlink w:anchor="_Toc483480617" w:history="1">
                <w:r w:rsidR="002A4926" w:rsidRPr="00047AEA">
                  <w:rPr>
                    <w:rStyle w:val="Hyperkobling"/>
                    <w:noProof/>
                  </w:rPr>
                  <w:t>Intervjuer og feedback til prototypen</w:t>
                </w:r>
                <w:r w:rsidR="002A4926">
                  <w:rPr>
                    <w:noProof/>
                    <w:webHidden/>
                  </w:rPr>
                  <w:tab/>
                </w:r>
                <w:r w:rsidR="002A4926">
                  <w:rPr>
                    <w:noProof/>
                    <w:webHidden/>
                  </w:rPr>
                  <w:fldChar w:fldCharType="begin"/>
                </w:r>
                <w:r w:rsidR="002A4926">
                  <w:rPr>
                    <w:noProof/>
                    <w:webHidden/>
                  </w:rPr>
                  <w:instrText xml:space="preserve"> PAGEREF _Toc483480617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151AB83A" w14:textId="2DB8BCF0" w:rsidR="002A4926" w:rsidRDefault="00D90EC0">
              <w:pPr>
                <w:pStyle w:val="INNH2"/>
                <w:rPr>
                  <w:rFonts w:eastAsiaTheme="minorEastAsia" w:cstheme="minorBidi"/>
                  <w:noProof/>
                  <w:kern w:val="0"/>
                  <w:sz w:val="22"/>
                  <w:szCs w:val="22"/>
                  <w14:ligatures w14:val="none"/>
                </w:rPr>
              </w:pPr>
              <w:hyperlink w:anchor="_Toc483480618" w:history="1">
                <w:r w:rsidR="002A4926" w:rsidRPr="00047AEA">
                  <w:rPr>
                    <w:rStyle w:val="Hyperkobling"/>
                    <w:noProof/>
                  </w:rPr>
                  <w:t>Hvordan vi bruke prototypen til videre utvikling</w:t>
                </w:r>
                <w:r w:rsidR="002A4926">
                  <w:rPr>
                    <w:noProof/>
                    <w:webHidden/>
                  </w:rPr>
                  <w:tab/>
                </w:r>
                <w:r w:rsidR="002A4926">
                  <w:rPr>
                    <w:noProof/>
                    <w:webHidden/>
                  </w:rPr>
                  <w:fldChar w:fldCharType="begin"/>
                </w:r>
                <w:r w:rsidR="002A4926">
                  <w:rPr>
                    <w:noProof/>
                    <w:webHidden/>
                  </w:rPr>
                  <w:instrText xml:space="preserve"> PAGEREF _Toc483480618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3D1A4EFB" w14:textId="5A068CA0" w:rsidR="002A4926" w:rsidRDefault="00D90EC0">
              <w:pPr>
                <w:pStyle w:val="INNH2"/>
                <w:rPr>
                  <w:rFonts w:eastAsiaTheme="minorEastAsia" w:cstheme="minorBidi"/>
                  <w:noProof/>
                  <w:kern w:val="0"/>
                  <w:sz w:val="22"/>
                  <w:szCs w:val="22"/>
                  <w14:ligatures w14:val="none"/>
                </w:rPr>
              </w:pPr>
              <w:hyperlink w:anchor="_Toc483480619" w:history="1">
                <w:r w:rsidR="002A4926" w:rsidRPr="00047AEA">
                  <w:rPr>
                    <w:rStyle w:val="Hyperkobling"/>
                    <w:noProof/>
                  </w:rPr>
                  <w:t>Skjermbilder fra utvikling av prototype</w:t>
                </w:r>
                <w:r w:rsidR="002A4926">
                  <w:rPr>
                    <w:noProof/>
                    <w:webHidden/>
                  </w:rPr>
                  <w:tab/>
                </w:r>
                <w:r w:rsidR="002A4926">
                  <w:rPr>
                    <w:noProof/>
                    <w:webHidden/>
                  </w:rPr>
                  <w:fldChar w:fldCharType="begin"/>
                </w:r>
                <w:r w:rsidR="002A4926">
                  <w:rPr>
                    <w:noProof/>
                    <w:webHidden/>
                  </w:rPr>
                  <w:instrText xml:space="preserve"> PAGEREF _Toc483480619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3554B8B8" w14:textId="2EB0C5C9" w:rsidR="002A4926" w:rsidRDefault="00D90EC0">
              <w:pPr>
                <w:pStyle w:val="INNH3"/>
                <w:rPr>
                  <w:rFonts w:eastAsiaTheme="minorEastAsia" w:cstheme="minorBidi"/>
                  <w:noProof/>
                  <w:kern w:val="0"/>
                  <w:sz w:val="22"/>
                  <w:szCs w:val="22"/>
                  <w14:ligatures w14:val="none"/>
                </w:rPr>
              </w:pPr>
              <w:hyperlink w:anchor="_Toc483480620" w:history="1">
                <w:r w:rsidR="002A4926" w:rsidRPr="00047AEA">
                  <w:rPr>
                    <w:rStyle w:val="Hyperkobling"/>
                    <w:noProof/>
                  </w:rPr>
                  <w:t>Versjon 1:</w:t>
                </w:r>
                <w:r w:rsidR="002A4926">
                  <w:rPr>
                    <w:noProof/>
                    <w:webHidden/>
                  </w:rPr>
                  <w:tab/>
                </w:r>
                <w:r w:rsidR="002A4926">
                  <w:rPr>
                    <w:noProof/>
                    <w:webHidden/>
                  </w:rPr>
                  <w:fldChar w:fldCharType="begin"/>
                </w:r>
                <w:r w:rsidR="002A4926">
                  <w:rPr>
                    <w:noProof/>
                    <w:webHidden/>
                  </w:rPr>
                  <w:instrText xml:space="preserve"> PAGEREF _Toc483480620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0E3F33E7" w14:textId="0E93660E" w:rsidR="002A4926" w:rsidRDefault="00D90EC0">
              <w:pPr>
                <w:pStyle w:val="INNH3"/>
                <w:rPr>
                  <w:rFonts w:eastAsiaTheme="minorEastAsia" w:cstheme="minorBidi"/>
                  <w:noProof/>
                  <w:kern w:val="0"/>
                  <w:sz w:val="22"/>
                  <w:szCs w:val="22"/>
                  <w14:ligatures w14:val="none"/>
                </w:rPr>
              </w:pPr>
              <w:hyperlink w:anchor="_Toc483480621" w:history="1">
                <w:r w:rsidR="002A4926" w:rsidRPr="00047AEA">
                  <w:rPr>
                    <w:rStyle w:val="Hyperkobling"/>
                    <w:noProof/>
                  </w:rPr>
                  <w:t>Versjon 2:</w:t>
                </w:r>
                <w:r w:rsidR="002A4926">
                  <w:rPr>
                    <w:noProof/>
                    <w:webHidden/>
                  </w:rPr>
                  <w:tab/>
                </w:r>
                <w:r w:rsidR="002A4926">
                  <w:rPr>
                    <w:noProof/>
                    <w:webHidden/>
                  </w:rPr>
                  <w:fldChar w:fldCharType="begin"/>
                </w:r>
                <w:r w:rsidR="002A4926">
                  <w:rPr>
                    <w:noProof/>
                    <w:webHidden/>
                  </w:rPr>
                  <w:instrText xml:space="preserve"> PAGEREF _Toc483480621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29B6DC37" w14:textId="3FBB5CC7" w:rsidR="002A4926" w:rsidRDefault="00D90EC0">
              <w:pPr>
                <w:pStyle w:val="INNH3"/>
                <w:rPr>
                  <w:rFonts w:eastAsiaTheme="minorEastAsia" w:cstheme="minorBidi"/>
                  <w:noProof/>
                  <w:kern w:val="0"/>
                  <w:sz w:val="22"/>
                  <w:szCs w:val="22"/>
                  <w14:ligatures w14:val="none"/>
                </w:rPr>
              </w:pPr>
              <w:hyperlink w:anchor="_Toc483480622" w:history="1">
                <w:r w:rsidR="002A4926" w:rsidRPr="00047AEA">
                  <w:rPr>
                    <w:rStyle w:val="Hyperkobling"/>
                    <w:noProof/>
                  </w:rPr>
                  <w:t>Versjon 3</w:t>
                </w:r>
                <w:r w:rsidR="002A4926">
                  <w:rPr>
                    <w:noProof/>
                    <w:webHidden/>
                  </w:rPr>
                  <w:tab/>
                </w:r>
                <w:r w:rsidR="002A4926">
                  <w:rPr>
                    <w:noProof/>
                    <w:webHidden/>
                  </w:rPr>
                  <w:fldChar w:fldCharType="begin"/>
                </w:r>
                <w:r w:rsidR="002A4926">
                  <w:rPr>
                    <w:noProof/>
                    <w:webHidden/>
                  </w:rPr>
                  <w:instrText xml:space="preserve"> PAGEREF _Toc483480622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672B05C4" w14:textId="78C342AD" w:rsidR="002A4926" w:rsidRDefault="00D90EC0">
              <w:pPr>
                <w:pStyle w:val="INNH1"/>
                <w:rPr>
                  <w:rFonts w:eastAsiaTheme="minorEastAsia" w:cstheme="minorBidi"/>
                  <w:b w:val="0"/>
                  <w:caps w:val="0"/>
                  <w:noProof/>
                  <w:color w:val="auto"/>
                  <w:kern w:val="0"/>
                  <w:sz w:val="22"/>
                  <w:szCs w:val="22"/>
                  <w14:ligatures w14:val="none"/>
                </w:rPr>
              </w:pPr>
              <w:hyperlink w:anchor="_Toc483480623" w:history="1">
                <w:r w:rsidR="002A4926" w:rsidRPr="00047AEA">
                  <w:rPr>
                    <w:rStyle w:val="Hyperkobling"/>
                    <w:noProof/>
                  </w:rPr>
                  <w:t>Prinsipper</w:t>
                </w:r>
                <w:r w:rsidR="002A4926">
                  <w:rPr>
                    <w:noProof/>
                    <w:webHidden/>
                  </w:rPr>
                  <w:tab/>
                </w:r>
                <w:r w:rsidR="002A4926">
                  <w:rPr>
                    <w:noProof/>
                    <w:webHidden/>
                  </w:rPr>
                  <w:fldChar w:fldCharType="begin"/>
                </w:r>
                <w:r w:rsidR="002A4926">
                  <w:rPr>
                    <w:noProof/>
                    <w:webHidden/>
                  </w:rPr>
                  <w:instrText xml:space="preserve"> PAGEREF _Toc483480623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78891D98" w14:textId="6A9C9B95" w:rsidR="002A4926" w:rsidRDefault="00D90EC0">
              <w:pPr>
                <w:pStyle w:val="INNH2"/>
                <w:rPr>
                  <w:rFonts w:eastAsiaTheme="minorEastAsia" w:cstheme="minorBidi"/>
                  <w:noProof/>
                  <w:kern w:val="0"/>
                  <w:sz w:val="22"/>
                  <w:szCs w:val="22"/>
                  <w14:ligatures w14:val="none"/>
                </w:rPr>
              </w:pPr>
              <w:hyperlink w:anchor="_Toc483480624" w:history="1">
                <w:r w:rsidR="002A4926" w:rsidRPr="00047AEA">
                  <w:rPr>
                    <w:rStyle w:val="Hyperkobling"/>
                    <w:noProof/>
                  </w:rPr>
                  <w:t>Målgruppen</w:t>
                </w:r>
                <w:r w:rsidR="002A4926">
                  <w:rPr>
                    <w:noProof/>
                    <w:webHidden/>
                  </w:rPr>
                  <w:tab/>
                </w:r>
                <w:r w:rsidR="002A4926">
                  <w:rPr>
                    <w:noProof/>
                    <w:webHidden/>
                  </w:rPr>
                  <w:fldChar w:fldCharType="begin"/>
                </w:r>
                <w:r w:rsidR="002A4926">
                  <w:rPr>
                    <w:noProof/>
                    <w:webHidden/>
                  </w:rPr>
                  <w:instrText xml:space="preserve"> PAGEREF _Toc483480624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3F4157EA" w14:textId="5D5C7C45" w:rsidR="002A4926" w:rsidRDefault="00D90EC0">
              <w:pPr>
                <w:pStyle w:val="INNH2"/>
                <w:rPr>
                  <w:rFonts w:eastAsiaTheme="minorEastAsia" w:cstheme="minorBidi"/>
                  <w:noProof/>
                  <w:kern w:val="0"/>
                  <w:sz w:val="22"/>
                  <w:szCs w:val="22"/>
                  <w14:ligatures w14:val="none"/>
                </w:rPr>
              </w:pPr>
              <w:hyperlink w:anchor="_Toc483480625" w:history="1">
                <w:r w:rsidR="002A4926" w:rsidRPr="00047AEA">
                  <w:rPr>
                    <w:rStyle w:val="Hyperkobling"/>
                    <w:noProof/>
                  </w:rPr>
                  <w:t>Usability</w:t>
                </w:r>
                <w:r w:rsidR="002A4926">
                  <w:rPr>
                    <w:noProof/>
                    <w:webHidden/>
                  </w:rPr>
                  <w:tab/>
                </w:r>
                <w:r w:rsidR="002A4926">
                  <w:rPr>
                    <w:noProof/>
                    <w:webHidden/>
                  </w:rPr>
                  <w:fldChar w:fldCharType="begin"/>
                </w:r>
                <w:r w:rsidR="002A4926">
                  <w:rPr>
                    <w:noProof/>
                    <w:webHidden/>
                  </w:rPr>
                  <w:instrText xml:space="preserve"> PAGEREF _Toc483480625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48D6840C" w14:textId="796348A6" w:rsidR="002A4926" w:rsidRDefault="00D90EC0">
              <w:pPr>
                <w:pStyle w:val="INNH2"/>
                <w:rPr>
                  <w:rFonts w:eastAsiaTheme="minorEastAsia" w:cstheme="minorBidi"/>
                  <w:noProof/>
                  <w:kern w:val="0"/>
                  <w:sz w:val="22"/>
                  <w:szCs w:val="22"/>
                  <w14:ligatures w14:val="none"/>
                </w:rPr>
              </w:pPr>
              <w:hyperlink w:anchor="_Toc483480626" w:history="1">
                <w:r w:rsidR="002A4926" w:rsidRPr="00047AEA">
                  <w:rPr>
                    <w:rStyle w:val="Hyperkobling"/>
                    <w:noProof/>
                  </w:rPr>
                  <w:t>Designprinsipper / universell utforming / innhold &amp; tjenester</w:t>
                </w:r>
                <w:r w:rsidR="002A4926">
                  <w:rPr>
                    <w:noProof/>
                    <w:webHidden/>
                  </w:rPr>
                  <w:tab/>
                </w:r>
                <w:r w:rsidR="002A4926">
                  <w:rPr>
                    <w:noProof/>
                    <w:webHidden/>
                  </w:rPr>
                  <w:fldChar w:fldCharType="begin"/>
                </w:r>
                <w:r w:rsidR="002A4926">
                  <w:rPr>
                    <w:noProof/>
                    <w:webHidden/>
                  </w:rPr>
                  <w:instrText xml:space="preserve"> PAGEREF _Toc483480626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6894AA9B" w14:textId="4C4495E8" w:rsidR="002A4926" w:rsidRDefault="00D90EC0">
              <w:pPr>
                <w:pStyle w:val="INNH1"/>
                <w:rPr>
                  <w:rFonts w:eastAsiaTheme="minorEastAsia" w:cstheme="minorBidi"/>
                  <w:b w:val="0"/>
                  <w:caps w:val="0"/>
                  <w:noProof/>
                  <w:color w:val="auto"/>
                  <w:kern w:val="0"/>
                  <w:sz w:val="22"/>
                  <w:szCs w:val="22"/>
                  <w14:ligatures w14:val="none"/>
                </w:rPr>
              </w:pPr>
              <w:hyperlink w:anchor="_Toc483480627" w:history="1">
                <w:r w:rsidR="002A4926" w:rsidRPr="00047AEA">
                  <w:rPr>
                    <w:rStyle w:val="Hyperkobling"/>
                    <w:noProof/>
                  </w:rPr>
                  <w:t>Prosess</w:t>
                </w:r>
                <w:r w:rsidR="002A4926">
                  <w:rPr>
                    <w:noProof/>
                    <w:webHidden/>
                  </w:rPr>
                  <w:tab/>
                </w:r>
                <w:r w:rsidR="002A4926">
                  <w:rPr>
                    <w:noProof/>
                    <w:webHidden/>
                  </w:rPr>
                  <w:fldChar w:fldCharType="begin"/>
                </w:r>
                <w:r w:rsidR="002A4926">
                  <w:rPr>
                    <w:noProof/>
                    <w:webHidden/>
                  </w:rPr>
                  <w:instrText xml:space="preserve"> PAGEREF _Toc483480627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2A61EBE1" w14:textId="4F1AF166" w:rsidR="002A4926" w:rsidRDefault="00D90EC0">
              <w:pPr>
                <w:pStyle w:val="INNH2"/>
                <w:rPr>
                  <w:rFonts w:eastAsiaTheme="minorEastAsia" w:cstheme="minorBidi"/>
                  <w:noProof/>
                  <w:kern w:val="0"/>
                  <w:sz w:val="22"/>
                  <w:szCs w:val="22"/>
                  <w14:ligatures w14:val="none"/>
                </w:rPr>
              </w:pPr>
              <w:hyperlink w:anchor="_Toc483480628" w:history="1">
                <w:r w:rsidR="002A4926" w:rsidRPr="00047AEA">
                  <w:rPr>
                    <w:rStyle w:val="Hyperkobling"/>
                    <w:noProof/>
                  </w:rPr>
                  <w:t>Fra start til slutt</w:t>
                </w:r>
                <w:r w:rsidR="002A4926">
                  <w:rPr>
                    <w:noProof/>
                    <w:webHidden/>
                  </w:rPr>
                  <w:tab/>
                </w:r>
                <w:r w:rsidR="002A4926">
                  <w:rPr>
                    <w:noProof/>
                    <w:webHidden/>
                  </w:rPr>
                  <w:fldChar w:fldCharType="begin"/>
                </w:r>
                <w:r w:rsidR="002A4926">
                  <w:rPr>
                    <w:noProof/>
                    <w:webHidden/>
                  </w:rPr>
                  <w:instrText xml:space="preserve"> PAGEREF _Toc483480628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09A2DBFA" w14:textId="05765200" w:rsidR="002A4926" w:rsidRDefault="00D90EC0">
              <w:pPr>
                <w:pStyle w:val="INNH2"/>
                <w:rPr>
                  <w:rFonts w:eastAsiaTheme="minorEastAsia" w:cstheme="minorBidi"/>
                  <w:noProof/>
                  <w:kern w:val="0"/>
                  <w:sz w:val="22"/>
                  <w:szCs w:val="22"/>
                  <w14:ligatures w14:val="none"/>
                </w:rPr>
              </w:pPr>
              <w:hyperlink w:anchor="_Toc483480629" w:history="1">
                <w:r w:rsidR="002A4926" w:rsidRPr="00047AEA">
                  <w:rPr>
                    <w:rStyle w:val="Hyperkobling"/>
                    <w:noProof/>
                  </w:rPr>
                  <w:t>Videre utvikling</w:t>
                </w:r>
                <w:r w:rsidR="002A4926">
                  <w:rPr>
                    <w:noProof/>
                    <w:webHidden/>
                  </w:rPr>
                  <w:tab/>
                </w:r>
                <w:r w:rsidR="002A4926">
                  <w:rPr>
                    <w:noProof/>
                    <w:webHidden/>
                  </w:rPr>
                  <w:fldChar w:fldCharType="begin"/>
                </w:r>
                <w:r w:rsidR="002A4926">
                  <w:rPr>
                    <w:noProof/>
                    <w:webHidden/>
                  </w:rPr>
                  <w:instrText xml:space="preserve"> PAGEREF _Toc483480629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47DDB300" w14:textId="6CE5B920" w:rsidR="002A4926" w:rsidRDefault="00D90EC0">
              <w:pPr>
                <w:pStyle w:val="INNH1"/>
                <w:rPr>
                  <w:rFonts w:eastAsiaTheme="minorEastAsia" w:cstheme="minorBidi"/>
                  <w:b w:val="0"/>
                  <w:caps w:val="0"/>
                  <w:noProof/>
                  <w:color w:val="auto"/>
                  <w:kern w:val="0"/>
                  <w:sz w:val="22"/>
                  <w:szCs w:val="22"/>
                  <w14:ligatures w14:val="none"/>
                </w:rPr>
              </w:pPr>
              <w:hyperlink w:anchor="_Toc483480630" w:history="1">
                <w:r w:rsidR="002A4926" w:rsidRPr="00047AEA">
                  <w:rPr>
                    <w:rStyle w:val="Hyperkobling"/>
                    <w:noProof/>
                  </w:rPr>
                  <w:t>Bruk av Git</w:t>
                </w:r>
                <w:r w:rsidR="002A4926">
                  <w:rPr>
                    <w:noProof/>
                    <w:webHidden/>
                  </w:rPr>
                  <w:tab/>
                </w:r>
                <w:r w:rsidR="002A4926">
                  <w:rPr>
                    <w:noProof/>
                    <w:webHidden/>
                  </w:rPr>
                  <w:fldChar w:fldCharType="begin"/>
                </w:r>
                <w:r w:rsidR="002A4926">
                  <w:rPr>
                    <w:noProof/>
                    <w:webHidden/>
                  </w:rPr>
                  <w:instrText xml:space="preserve"> PAGEREF _Toc483480630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1F28F526" w14:textId="7517F286" w:rsidR="002A4926" w:rsidRDefault="00D90EC0">
              <w:pPr>
                <w:pStyle w:val="INNH2"/>
                <w:rPr>
                  <w:rFonts w:eastAsiaTheme="minorEastAsia" w:cstheme="minorBidi"/>
                  <w:noProof/>
                  <w:kern w:val="0"/>
                  <w:sz w:val="22"/>
                  <w:szCs w:val="22"/>
                  <w14:ligatures w14:val="none"/>
                </w:rPr>
              </w:pPr>
              <w:hyperlink w:anchor="_Toc483480631" w:history="1">
                <w:r w:rsidR="002A4926" w:rsidRPr="00047AEA">
                  <w:rPr>
                    <w:rStyle w:val="Hyperkobling"/>
                    <w:noProof/>
                  </w:rPr>
                  <w:t>Hvorfor brukte vi Git</w:t>
                </w:r>
                <w:r w:rsidR="002A4926">
                  <w:rPr>
                    <w:noProof/>
                    <w:webHidden/>
                  </w:rPr>
                  <w:tab/>
                </w:r>
                <w:r w:rsidR="002A4926">
                  <w:rPr>
                    <w:noProof/>
                    <w:webHidden/>
                  </w:rPr>
                  <w:fldChar w:fldCharType="begin"/>
                </w:r>
                <w:r w:rsidR="002A4926">
                  <w:rPr>
                    <w:noProof/>
                    <w:webHidden/>
                  </w:rPr>
                  <w:instrText xml:space="preserve"> PAGEREF _Toc483480631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015166BC" w14:textId="5118B261" w:rsidR="002A4926" w:rsidRDefault="00D90EC0">
              <w:pPr>
                <w:pStyle w:val="INNH2"/>
                <w:rPr>
                  <w:rFonts w:eastAsiaTheme="minorEastAsia" w:cstheme="minorBidi"/>
                  <w:noProof/>
                  <w:kern w:val="0"/>
                  <w:sz w:val="22"/>
                  <w:szCs w:val="22"/>
                  <w14:ligatures w14:val="none"/>
                </w:rPr>
              </w:pPr>
              <w:hyperlink w:anchor="_Toc483480632" w:history="1">
                <w:r w:rsidR="002A4926" w:rsidRPr="00047AEA">
                  <w:rPr>
                    <w:rStyle w:val="Hyperkobling"/>
                    <w:noProof/>
                  </w:rPr>
                  <w:t>Hvordan vi brukte Git i dette prosjektet</w:t>
                </w:r>
                <w:r w:rsidR="002A4926">
                  <w:rPr>
                    <w:noProof/>
                    <w:webHidden/>
                  </w:rPr>
                  <w:tab/>
                </w:r>
                <w:r w:rsidR="002A4926">
                  <w:rPr>
                    <w:noProof/>
                    <w:webHidden/>
                  </w:rPr>
                  <w:fldChar w:fldCharType="begin"/>
                </w:r>
                <w:r w:rsidR="002A4926">
                  <w:rPr>
                    <w:noProof/>
                    <w:webHidden/>
                  </w:rPr>
                  <w:instrText xml:space="preserve"> PAGEREF _Toc483480632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2ADEE90E" w14:textId="0B28E2E5" w:rsidR="002A4926" w:rsidRDefault="00D90EC0">
              <w:pPr>
                <w:pStyle w:val="INNH1"/>
                <w:rPr>
                  <w:rFonts w:eastAsiaTheme="minorEastAsia" w:cstheme="minorBidi"/>
                  <w:b w:val="0"/>
                  <w:caps w:val="0"/>
                  <w:noProof/>
                  <w:color w:val="auto"/>
                  <w:kern w:val="0"/>
                  <w:sz w:val="22"/>
                  <w:szCs w:val="22"/>
                  <w14:ligatures w14:val="none"/>
                </w:rPr>
              </w:pPr>
              <w:hyperlink w:anchor="_Toc483480633" w:history="1">
                <w:r w:rsidR="002A4926" w:rsidRPr="00047AEA">
                  <w:rPr>
                    <w:rStyle w:val="Hyperkobling"/>
                    <w:noProof/>
                  </w:rPr>
                  <w:t>Tekniske valg</w:t>
                </w:r>
                <w:r w:rsidR="002A4926">
                  <w:rPr>
                    <w:noProof/>
                    <w:webHidden/>
                  </w:rPr>
                  <w:tab/>
                </w:r>
                <w:r w:rsidR="002A4926">
                  <w:rPr>
                    <w:noProof/>
                    <w:webHidden/>
                  </w:rPr>
                  <w:fldChar w:fldCharType="begin"/>
                </w:r>
                <w:r w:rsidR="002A4926">
                  <w:rPr>
                    <w:noProof/>
                    <w:webHidden/>
                  </w:rPr>
                  <w:instrText xml:space="preserve"> PAGEREF _Toc483480633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49F7EC0" w14:textId="6AA192FB" w:rsidR="002A4926" w:rsidRDefault="00D90EC0">
              <w:pPr>
                <w:pStyle w:val="INNH2"/>
                <w:rPr>
                  <w:rFonts w:eastAsiaTheme="minorEastAsia" w:cstheme="minorBidi"/>
                  <w:noProof/>
                  <w:kern w:val="0"/>
                  <w:sz w:val="22"/>
                  <w:szCs w:val="22"/>
                  <w14:ligatures w14:val="none"/>
                </w:rPr>
              </w:pPr>
              <w:hyperlink w:anchor="_Toc483480634" w:history="1">
                <w:r w:rsidR="002A4926" w:rsidRPr="00047AEA">
                  <w:rPr>
                    <w:rStyle w:val="Hyperkobling"/>
                    <w:noProof/>
                  </w:rPr>
                  <w:t>Databaser</w:t>
                </w:r>
                <w:r w:rsidR="002A4926">
                  <w:rPr>
                    <w:noProof/>
                    <w:webHidden/>
                  </w:rPr>
                  <w:tab/>
                </w:r>
                <w:r w:rsidR="002A4926">
                  <w:rPr>
                    <w:noProof/>
                    <w:webHidden/>
                  </w:rPr>
                  <w:fldChar w:fldCharType="begin"/>
                </w:r>
                <w:r w:rsidR="002A4926">
                  <w:rPr>
                    <w:noProof/>
                    <w:webHidden/>
                  </w:rPr>
                  <w:instrText xml:space="preserve"> PAGEREF _Toc483480634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5CE67BA" w14:textId="750585C3" w:rsidR="002A4926" w:rsidRDefault="00D90EC0">
              <w:pPr>
                <w:pStyle w:val="INNH2"/>
                <w:rPr>
                  <w:rFonts w:eastAsiaTheme="minorEastAsia" w:cstheme="minorBidi"/>
                  <w:noProof/>
                  <w:kern w:val="0"/>
                  <w:sz w:val="22"/>
                  <w:szCs w:val="22"/>
                  <w14:ligatures w14:val="none"/>
                </w:rPr>
              </w:pPr>
              <w:hyperlink w:anchor="_Toc483480635" w:history="1">
                <w:r w:rsidR="002A4926" w:rsidRPr="00047AEA">
                  <w:rPr>
                    <w:rStyle w:val="Hyperkobling"/>
                    <w:noProof/>
                  </w:rPr>
                  <w:t>JavaScript</w:t>
                </w:r>
                <w:r w:rsidR="002A4926">
                  <w:rPr>
                    <w:noProof/>
                    <w:webHidden/>
                  </w:rPr>
                  <w:tab/>
                </w:r>
                <w:r w:rsidR="002A4926">
                  <w:rPr>
                    <w:noProof/>
                    <w:webHidden/>
                  </w:rPr>
                  <w:fldChar w:fldCharType="begin"/>
                </w:r>
                <w:r w:rsidR="002A4926">
                  <w:rPr>
                    <w:noProof/>
                    <w:webHidden/>
                  </w:rPr>
                  <w:instrText xml:space="preserve"> PAGEREF _Toc483480635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A6E0FCE" w14:textId="407C89C6" w:rsidR="002A4926" w:rsidRDefault="00D90EC0">
              <w:pPr>
                <w:pStyle w:val="INNH2"/>
                <w:rPr>
                  <w:rFonts w:eastAsiaTheme="minorEastAsia" w:cstheme="minorBidi"/>
                  <w:noProof/>
                  <w:kern w:val="0"/>
                  <w:sz w:val="22"/>
                  <w:szCs w:val="22"/>
                  <w14:ligatures w14:val="none"/>
                </w:rPr>
              </w:pPr>
              <w:hyperlink w:anchor="_Toc483480636" w:history="1">
                <w:r w:rsidR="002A4926" w:rsidRPr="00047AEA">
                  <w:rPr>
                    <w:rStyle w:val="Hyperkobling"/>
                    <w:noProof/>
                  </w:rPr>
                  <w:t>PHP</w:t>
                </w:r>
                <w:r w:rsidR="002A4926">
                  <w:rPr>
                    <w:noProof/>
                    <w:webHidden/>
                  </w:rPr>
                  <w:tab/>
                </w:r>
                <w:r w:rsidR="002A4926">
                  <w:rPr>
                    <w:noProof/>
                    <w:webHidden/>
                  </w:rPr>
                  <w:fldChar w:fldCharType="begin"/>
                </w:r>
                <w:r w:rsidR="002A4926">
                  <w:rPr>
                    <w:noProof/>
                    <w:webHidden/>
                  </w:rPr>
                  <w:instrText xml:space="preserve"> PAGEREF _Toc483480636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7B612561" w14:textId="0DDDE195" w:rsidR="002A4926" w:rsidRDefault="00D90EC0">
              <w:pPr>
                <w:pStyle w:val="INNH2"/>
                <w:rPr>
                  <w:rFonts w:eastAsiaTheme="minorEastAsia" w:cstheme="minorBidi"/>
                  <w:noProof/>
                  <w:kern w:val="0"/>
                  <w:sz w:val="22"/>
                  <w:szCs w:val="22"/>
                  <w14:ligatures w14:val="none"/>
                </w:rPr>
              </w:pPr>
              <w:hyperlink w:anchor="_Toc483480637" w:history="1">
                <w:r w:rsidR="002A4926" w:rsidRPr="00047AEA">
                  <w:rPr>
                    <w:rStyle w:val="Hyperkobling"/>
                    <w:noProof/>
                  </w:rPr>
                  <w:t>HTML</w:t>
                </w:r>
                <w:r w:rsidR="002A4926">
                  <w:rPr>
                    <w:noProof/>
                    <w:webHidden/>
                  </w:rPr>
                  <w:tab/>
                </w:r>
                <w:r w:rsidR="002A4926">
                  <w:rPr>
                    <w:noProof/>
                    <w:webHidden/>
                  </w:rPr>
                  <w:fldChar w:fldCharType="begin"/>
                </w:r>
                <w:r w:rsidR="002A4926">
                  <w:rPr>
                    <w:noProof/>
                    <w:webHidden/>
                  </w:rPr>
                  <w:instrText xml:space="preserve"> PAGEREF _Toc483480637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58E3E862" w14:textId="03C66B11" w:rsidR="002A4926" w:rsidRDefault="00D90EC0">
              <w:pPr>
                <w:pStyle w:val="INNH2"/>
                <w:rPr>
                  <w:rFonts w:eastAsiaTheme="minorEastAsia" w:cstheme="minorBidi"/>
                  <w:noProof/>
                  <w:kern w:val="0"/>
                  <w:sz w:val="22"/>
                  <w:szCs w:val="22"/>
                  <w14:ligatures w14:val="none"/>
                </w:rPr>
              </w:pPr>
              <w:hyperlink w:anchor="_Toc483480638" w:history="1">
                <w:r w:rsidR="002A4926" w:rsidRPr="00047AEA">
                  <w:rPr>
                    <w:rStyle w:val="Hyperkobling"/>
                    <w:noProof/>
                  </w:rPr>
                  <w:t>CSS</w:t>
                </w:r>
                <w:r w:rsidR="002A4926">
                  <w:rPr>
                    <w:noProof/>
                    <w:webHidden/>
                  </w:rPr>
                  <w:tab/>
                </w:r>
                <w:r w:rsidR="002A4926">
                  <w:rPr>
                    <w:noProof/>
                    <w:webHidden/>
                  </w:rPr>
                  <w:fldChar w:fldCharType="begin"/>
                </w:r>
                <w:r w:rsidR="002A4926">
                  <w:rPr>
                    <w:noProof/>
                    <w:webHidden/>
                  </w:rPr>
                  <w:instrText xml:space="preserve"> PAGEREF _Toc483480638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A56D20A" w14:textId="0AE7E09F" w:rsidR="002A4926" w:rsidRDefault="00D90EC0">
              <w:pPr>
                <w:pStyle w:val="INNH1"/>
                <w:rPr>
                  <w:rFonts w:eastAsiaTheme="minorEastAsia" w:cstheme="minorBidi"/>
                  <w:b w:val="0"/>
                  <w:caps w:val="0"/>
                  <w:noProof/>
                  <w:color w:val="auto"/>
                  <w:kern w:val="0"/>
                  <w:sz w:val="22"/>
                  <w:szCs w:val="22"/>
                  <w14:ligatures w14:val="none"/>
                </w:rPr>
              </w:pPr>
              <w:hyperlink w:anchor="_Toc483480639" w:history="1">
                <w:r w:rsidR="002A4926" w:rsidRPr="00047AEA">
                  <w:rPr>
                    <w:rStyle w:val="Hyperkobling"/>
                    <w:noProof/>
                  </w:rPr>
                  <w:t>Referanser</w:t>
                </w:r>
                <w:r w:rsidR="002A4926">
                  <w:rPr>
                    <w:noProof/>
                    <w:webHidden/>
                  </w:rPr>
                  <w:tab/>
                </w:r>
                <w:r w:rsidR="002A4926">
                  <w:rPr>
                    <w:noProof/>
                    <w:webHidden/>
                  </w:rPr>
                  <w:fldChar w:fldCharType="begin"/>
                </w:r>
                <w:r w:rsidR="002A4926">
                  <w:rPr>
                    <w:noProof/>
                    <w:webHidden/>
                  </w:rPr>
                  <w:instrText xml:space="preserve"> PAGEREF _Toc483480639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FC4ACB0" w14:textId="462F7199" w:rsidR="002A4926" w:rsidRDefault="00D90EC0">
              <w:pPr>
                <w:pStyle w:val="INNH2"/>
                <w:rPr>
                  <w:rFonts w:eastAsiaTheme="minorEastAsia" w:cstheme="minorBidi"/>
                  <w:noProof/>
                  <w:kern w:val="0"/>
                  <w:sz w:val="22"/>
                  <w:szCs w:val="22"/>
                  <w14:ligatures w14:val="none"/>
                </w:rPr>
              </w:pPr>
              <w:hyperlink w:anchor="_Toc483480640" w:history="1">
                <w:r w:rsidR="002A4926" w:rsidRPr="00047AEA">
                  <w:rPr>
                    <w:rStyle w:val="Hyperkobling"/>
                    <w:noProof/>
                  </w:rPr>
                  <w:t>Internettsider brukt til inspirasjon for design:</w:t>
                </w:r>
                <w:r w:rsidR="002A4926">
                  <w:rPr>
                    <w:noProof/>
                    <w:webHidden/>
                  </w:rPr>
                  <w:tab/>
                </w:r>
                <w:r w:rsidR="002A4926">
                  <w:rPr>
                    <w:noProof/>
                    <w:webHidden/>
                  </w:rPr>
                  <w:fldChar w:fldCharType="begin"/>
                </w:r>
                <w:r w:rsidR="002A4926">
                  <w:rPr>
                    <w:noProof/>
                    <w:webHidden/>
                  </w:rPr>
                  <w:instrText xml:space="preserve"> PAGEREF _Toc483480640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721BAB9" w14:textId="3921A858" w:rsidR="002A4926" w:rsidRDefault="00D90EC0">
              <w:pPr>
                <w:pStyle w:val="INNH2"/>
                <w:rPr>
                  <w:rFonts w:eastAsiaTheme="minorEastAsia" w:cstheme="minorBidi"/>
                  <w:noProof/>
                  <w:kern w:val="0"/>
                  <w:sz w:val="22"/>
                  <w:szCs w:val="22"/>
                  <w14:ligatures w14:val="none"/>
                </w:rPr>
              </w:pPr>
              <w:hyperlink w:anchor="_Toc483480641" w:history="1">
                <w:r w:rsidR="002A4926" w:rsidRPr="00047AEA">
                  <w:rPr>
                    <w:rStyle w:val="Hyperkobling"/>
                    <w:noProof/>
                  </w:rPr>
                  <w:t>Internettsider brukt for å se hva «markedet» har å by på:</w:t>
                </w:r>
                <w:r w:rsidR="002A4926">
                  <w:rPr>
                    <w:noProof/>
                    <w:webHidden/>
                  </w:rPr>
                  <w:tab/>
                </w:r>
                <w:r w:rsidR="002A4926">
                  <w:rPr>
                    <w:noProof/>
                    <w:webHidden/>
                  </w:rPr>
                  <w:fldChar w:fldCharType="begin"/>
                </w:r>
                <w:r w:rsidR="002A4926">
                  <w:rPr>
                    <w:noProof/>
                    <w:webHidden/>
                  </w:rPr>
                  <w:instrText xml:space="preserve"> PAGEREF _Toc483480641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54051C6E" w14:textId="7BFF66FC" w:rsidR="002A4926" w:rsidRDefault="00D90EC0">
              <w:pPr>
                <w:pStyle w:val="INNH2"/>
                <w:rPr>
                  <w:rFonts w:eastAsiaTheme="minorEastAsia" w:cstheme="minorBidi"/>
                  <w:noProof/>
                  <w:kern w:val="0"/>
                  <w:sz w:val="22"/>
                  <w:szCs w:val="22"/>
                  <w14:ligatures w14:val="none"/>
                </w:rPr>
              </w:pPr>
              <w:hyperlink w:anchor="_Toc483480642" w:history="1">
                <w:r w:rsidR="002A4926" w:rsidRPr="00047AEA">
                  <w:rPr>
                    <w:rStyle w:val="Hyperkobling"/>
                    <w:noProof/>
                  </w:rPr>
                  <w:t>Bilder hentet fra ColourBox:</w:t>
                </w:r>
                <w:r w:rsidR="002A4926">
                  <w:rPr>
                    <w:noProof/>
                    <w:webHidden/>
                  </w:rPr>
                  <w:tab/>
                </w:r>
                <w:r w:rsidR="002A4926">
                  <w:rPr>
                    <w:noProof/>
                    <w:webHidden/>
                  </w:rPr>
                  <w:fldChar w:fldCharType="begin"/>
                </w:r>
                <w:r w:rsidR="002A4926">
                  <w:rPr>
                    <w:noProof/>
                    <w:webHidden/>
                  </w:rPr>
                  <w:instrText xml:space="preserve"> PAGEREF _Toc483480642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6CAC0B20" w14:textId="4426C90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80604"/>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E153D21" w:rsidR="00AF4D50" w:rsidRDefault="00F70393" w:rsidP="00AF4D50">
                <w:pPr>
                  <w:cnfStyle w:val="000000100000" w:firstRow="0" w:lastRow="0" w:firstColumn="0" w:lastColumn="0" w:oddVBand="0" w:evenVBand="0" w:oddHBand="1" w:evenHBand="0" w:firstRowFirstColumn="0" w:firstRowLastColumn="0" w:lastRowFirstColumn="0" w:lastRowLastColumn="0"/>
                </w:pPr>
                <w:r>
                  <w:t>4075</w:t>
                </w:r>
                <w:bookmarkStart w:id="1" w:name="_GoBack"/>
                <w:bookmarkEnd w:id="1"/>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proofErr w:type="spellStart"/>
                <w:r>
                  <w:t>Cem</w:t>
                </w:r>
                <w:proofErr w:type="spellEnd"/>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1AB6F126" w:rsidR="002A4926" w:rsidRDefault="002A4926" w:rsidP="002A4926">
          <w:pPr>
            <w:pStyle w:val="Overskrift2"/>
          </w:pPr>
          <w:proofErr w:type="gramStart"/>
          <w:r>
            <w:t>Vår  side</w:t>
          </w:r>
          <w:proofErr w:type="gramEnd"/>
          <w:r>
            <w:t>:</w:t>
          </w:r>
        </w:p>
        <w:p w14:paraId="7FDC6D72" w14:textId="165746E2" w:rsidR="002A4926" w:rsidRDefault="00D90EC0" w:rsidP="0019734D">
          <w:hyperlink r:id="rId12" w:history="1">
            <w:r w:rsidR="002A4926"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D90EC0" w:rsidP="002A4926"/>
      </w:sdtContent>
    </w:sdt>
    <w:bookmarkStart w:id="2" w:name="_Toc483480605" w:displacedByCustomXml="prev"/>
    <w:p w14:paraId="362E0F09" w14:textId="103261CB" w:rsidR="00A11116" w:rsidRDefault="00CA1BE8" w:rsidP="002A4926">
      <w:pPr>
        <w:pStyle w:val="Overskrift1"/>
      </w:pPr>
      <w:r>
        <w:lastRenderedPageBreak/>
        <w:t>Innledning</w:t>
      </w:r>
      <w:bookmarkEnd w:id="2"/>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w:t>
      </w:r>
      <w:proofErr w:type="spellStart"/>
      <w:r>
        <w:t>fastfood</w:t>
      </w:r>
      <w:proofErr w:type="spellEnd"/>
      <w:r>
        <w:t xml:space="preserve">-jointen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 xml:space="preserve">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w:t>
      </w:r>
      <w:proofErr w:type="spellStart"/>
      <w:r>
        <w:t>man</w:t>
      </w:r>
      <w:proofErr w:type="spellEnd"/>
      <w:r>
        <w:t xml:space="preserve"> som student (eller ansatt) finner rundt campus, om det er spisesteder, barer, arrangementer </w:t>
      </w:r>
      <w:proofErr w:type="gramStart"/>
      <w:r>
        <w:t>etc..</w:t>
      </w:r>
      <w:proofErr w:type="gramEnd"/>
      <w:r>
        <w:t xml:space="preserve">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 xml:space="preserve">Bruk flere PHP-filer og importer de ved bruk av enten </w:t>
      </w:r>
      <w:proofErr w:type="spellStart"/>
      <w:r>
        <w:t>require</w:t>
      </w:r>
      <w:proofErr w:type="spellEnd"/>
      <w:r>
        <w:t xml:space="preserve"> eller </w:t>
      </w:r>
      <w:proofErr w:type="spellStart"/>
      <w:r>
        <w:t>namespaces</w:t>
      </w:r>
      <w:proofErr w:type="spellEnd"/>
      <w:r>
        <w:t>/</w:t>
      </w:r>
      <w:proofErr w:type="spellStart"/>
      <w:r>
        <w:t>autoload</w:t>
      </w:r>
      <w:proofErr w:type="spellEnd"/>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 xml:space="preserve">Koden skal lastes opp på et eksternt </w:t>
      </w:r>
      <w:proofErr w:type="spellStart"/>
      <w:r>
        <w:t>GitHub</w:t>
      </w:r>
      <w:proofErr w:type="spellEnd"/>
      <w:r>
        <w:t xml:space="preserve"> </w:t>
      </w:r>
      <w:proofErr w:type="spellStart"/>
      <w:r>
        <w:t>repository</w:t>
      </w:r>
      <w:proofErr w:type="spellEnd"/>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 xml:space="preserve">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w:t>
      </w:r>
      <w:proofErr w:type="spellStart"/>
      <w:r>
        <w:t>frontend</w:t>
      </w:r>
      <w:proofErr w:type="spellEnd"/>
      <w:r>
        <w:t xml:space="preserve">, kodeskriving. Kai – enorm kunnskap med det tekniske, spesielt </w:t>
      </w:r>
      <w:proofErr w:type="spellStart"/>
      <w:r>
        <w:t>backend</w:t>
      </w:r>
      <w:proofErr w:type="spellEnd"/>
      <w:r>
        <w:t xml:space="preserve">. Endre – en naturlig leder som hjelper der det trengs, med nøkkelfelt å gjøre idéer til virkelighet. </w:t>
      </w:r>
      <w:proofErr w:type="spellStart"/>
      <w:r>
        <w:t>Cem</w:t>
      </w:r>
      <w:proofErr w:type="spellEnd"/>
      <w:r>
        <w:t xml:space="preserve">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 xml:space="preserve">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w:t>
      </w:r>
      <w:proofErr w:type="spellStart"/>
      <w:r>
        <w:rPr>
          <w:kern w:val="0"/>
          <w14:ligatures w14:val="none"/>
        </w:rPr>
        <w:t>Git</w:t>
      </w:r>
      <w:proofErr w:type="spellEnd"/>
      <w:r>
        <w:rPr>
          <w:kern w:val="0"/>
          <w14:ligatures w14:val="none"/>
        </w:rPr>
        <w:t xml:space="preserve">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3" w:name="_Toc483480606"/>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3480607"/>
      <w:r>
        <w:t>Hvordan vi kom fram til ideen</w:t>
      </w:r>
      <w:bookmarkEnd w:id="4"/>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 xml:space="preserve">l for. I dag har vi en </w:t>
      </w:r>
      <w:proofErr w:type="spellStart"/>
      <w:r w:rsidR="00591F5C">
        <w:t>Facebook</w:t>
      </w:r>
      <w:proofErr w:type="spellEnd"/>
      <w:r w:rsidR="00591F5C">
        <w:t>-</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5" w:name="_Toc483480608"/>
      <w:r>
        <w:t>Hva er ideen</w:t>
      </w:r>
      <w:bookmarkEnd w:id="5"/>
    </w:p>
    <w:p w14:paraId="35A46C4B" w14:textId="4543DB57" w:rsidR="00884D3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6" w:name="_Toc483480609"/>
      <w:r>
        <w:t>Hva er unike med vår ide?</w:t>
      </w:r>
      <w:bookmarkEnd w:id="6"/>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3480610"/>
      <w:r>
        <w:lastRenderedPageBreak/>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59A81303" w:rsidR="00CA1BE8" w:rsidRDefault="0047486A">
      <w:pPr>
        <w:spacing w:after="200" w:line="276" w:lineRule="auto"/>
      </w:pPr>
      <w:r>
        <w:t>Vi mener at de fleste studenter vil ha nytte av og være interessert i disse kategoriene. Brukeren vi</w:t>
      </w:r>
      <w:r w:rsidR="00BD0C40">
        <w:t xml:space="preserve">l selvfølgelig få mulighet til </w:t>
      </w:r>
      <w:r>
        <w:t>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8" w:name="_Toc483480611"/>
      <w:r>
        <w:lastRenderedPageBreak/>
        <w:t>Utviklingsmetodikk</w:t>
      </w:r>
      <w:bookmarkEnd w:id="8"/>
    </w:p>
    <w:p w14:paraId="0B77F515" w14:textId="4C3DB44D" w:rsidR="00294945" w:rsidRDefault="00294945" w:rsidP="00294945"/>
    <w:p w14:paraId="763AD838" w14:textId="52AF8367" w:rsidR="00294945" w:rsidRDefault="00294945" w:rsidP="00294945">
      <w:pPr>
        <w:pStyle w:val="Overskrift2"/>
      </w:pPr>
      <w:bookmarkStart w:id="9" w:name="_Toc483480612"/>
      <w:r>
        <w:t>Organisering</w:t>
      </w:r>
      <w:bookmarkEnd w:id="9"/>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 xml:space="preserve">I dette prosjektet har det vært stort fokus på arbeidsmetoden/utviklingsmetodikken. Vi har i dette prosjektet brukt </w:t>
      </w:r>
      <w:proofErr w:type="spellStart"/>
      <w:r w:rsidR="00340995">
        <w:t>Kanban</w:t>
      </w:r>
      <w:proofErr w:type="spellEnd"/>
      <w:r w:rsidR="00340995">
        <w:t xml:space="preserve"> som utgangspunkt</w:t>
      </w:r>
      <w:r>
        <w:t>,</w:t>
      </w:r>
      <w:r w:rsidR="00340995">
        <w:t xml:space="preserve"> </w:t>
      </w:r>
      <w:proofErr w:type="spellStart"/>
      <w:r w:rsidR="00340995">
        <w:t>Kanban</w:t>
      </w:r>
      <w:proofErr w:type="spellEnd"/>
      <w:r w:rsidR="00340995">
        <w:t xml:space="preserve"> er</w:t>
      </w:r>
      <w:r>
        <w:t xml:space="preserve"> en agil utviklingsmetodikk.</w:t>
      </w:r>
    </w:p>
    <w:p w14:paraId="2DD66E0F" w14:textId="77777777" w:rsidR="002A4926" w:rsidRDefault="002A4926" w:rsidP="00340995"/>
    <w:p w14:paraId="28CDD899" w14:textId="068C2395" w:rsidR="00B963DC" w:rsidRDefault="00B963DC" w:rsidP="00340995">
      <w:r>
        <w:t xml:space="preserve">For å kunne jobbe med </w:t>
      </w:r>
      <w:proofErr w:type="spellStart"/>
      <w:r>
        <w:t>Kanban</w:t>
      </w:r>
      <w:proofErr w:type="spellEnd"/>
      <w:r>
        <w:t xml:space="preserve"> i dette prosjektet trengte vi et digitalt verktø</w:t>
      </w:r>
      <w:r w:rsidR="00BD0C40">
        <w:t>y</w:t>
      </w:r>
      <w:r>
        <w:t xml:space="preserve">, valget falt på Taiga. Dette er en webløsning som blant annet er bygget rundt </w:t>
      </w:r>
      <w:proofErr w:type="spellStart"/>
      <w:r>
        <w:t>Kanban</w:t>
      </w:r>
      <w:proofErr w:type="spellEnd"/>
      <w:r>
        <w:t>.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 xml:space="preserve">Taiga lar oss også koble opp mot </w:t>
      </w:r>
      <w:proofErr w:type="spellStart"/>
      <w:r>
        <w:t>Slack</w:t>
      </w:r>
      <w:proofErr w:type="spellEnd"/>
      <w:r>
        <w:t xml:space="preserve"> og </w:t>
      </w:r>
      <w:proofErr w:type="spellStart"/>
      <w:r>
        <w:t>Git</w:t>
      </w:r>
      <w:proofErr w:type="spellEnd"/>
      <w:r>
        <w: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 xml:space="preserve">Til kommunikasjon brukte en del </w:t>
      </w:r>
      <w:proofErr w:type="spellStart"/>
      <w:r>
        <w:t>slack</w:t>
      </w:r>
      <w:proofErr w:type="spellEnd"/>
      <w:r>
        <w:t xml:space="preserve">, men også mye </w:t>
      </w:r>
      <w:proofErr w:type="spellStart"/>
      <w:r>
        <w:t>Facebook</w:t>
      </w:r>
      <w:proofErr w:type="spellEnd"/>
      <w:r>
        <w:t xml:space="preserve"> til generell kommunikasjon. </w:t>
      </w:r>
      <w:proofErr w:type="spellStart"/>
      <w:r>
        <w:t>Git</w:t>
      </w:r>
      <w:proofErr w:type="spellEnd"/>
      <w:r>
        <w:t xml:space="preserve">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0" w:name="_Toc483480613"/>
      <w:r>
        <w:t>Ansvarsfordeling</w:t>
      </w:r>
      <w:bookmarkEnd w:id="10"/>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proofErr w:type="spellStart"/>
            <w:r>
              <w:t>Cem</w:t>
            </w:r>
            <w:proofErr w:type="spellEnd"/>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1" w:name="_Toc483480614"/>
      <w:r>
        <w:t>Samhandling med bruker</w:t>
      </w:r>
      <w:bookmarkEnd w:id="11"/>
    </w:p>
    <w:p w14:paraId="7EACA3B7" w14:textId="323BA178" w:rsidR="0063264B" w:rsidRDefault="007E7822" w:rsidP="0063264B">
      <w:r>
        <w:t xml:space="preserve">Under hele prosjektet gikk vi ut i fra en </w:t>
      </w:r>
      <w:proofErr w:type="spellStart"/>
      <w:r>
        <w:t>iterativ</w:t>
      </w:r>
      <w:proofErr w:type="spellEnd"/>
      <w:r>
        <w:t xml:space="preserve">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2" w:name="_Toc483480615"/>
      <w:r>
        <w:lastRenderedPageBreak/>
        <w:t>Prototype</w:t>
      </w:r>
      <w:bookmarkEnd w:id="12"/>
    </w:p>
    <w:p w14:paraId="07519254" w14:textId="2DDCFAFD" w:rsidR="00D245AD" w:rsidRDefault="00D245AD" w:rsidP="00D245AD"/>
    <w:p w14:paraId="119586FE" w14:textId="726E7986" w:rsidR="00D245AD" w:rsidRDefault="00D245AD" w:rsidP="00D245AD">
      <w:pPr>
        <w:pStyle w:val="Overskrift2"/>
      </w:pPr>
      <w:bookmarkStart w:id="13" w:name="_Toc483480616"/>
      <w:r>
        <w:t>Verktøy for utvikling av prototype</w:t>
      </w:r>
      <w:bookmarkEnd w:id="13"/>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4" w:name="_Toc483480617"/>
      <w:r>
        <w:t>Intervjuer og feedback til prototypen</w:t>
      </w:r>
      <w:bookmarkEnd w:id="14"/>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5" w:name="_Toc483480618"/>
      <w:r>
        <w:t>Hvordan vi bruke prototypen til videre utvikling</w:t>
      </w:r>
      <w:bookmarkEnd w:id="15"/>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D90EC0"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6" w:name="_Toc483480619"/>
      <w:r>
        <w:lastRenderedPageBreak/>
        <w:t>Skjermbilder fra utvikling av prototype</w:t>
      </w:r>
      <w:bookmarkEnd w:id="16"/>
    </w:p>
    <w:p w14:paraId="51E5C859" w14:textId="1CD8FE00" w:rsidR="0086520B" w:rsidRPr="0086520B" w:rsidRDefault="0098668A" w:rsidP="0086520B">
      <w:pPr>
        <w:pStyle w:val="Overskrift3"/>
      </w:pPr>
      <w:bookmarkStart w:id="17" w:name="_Toc483480620"/>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7"/>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8" w:name="_Toc483480621"/>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8"/>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9" w:name="_Toc483480622"/>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9"/>
      <w:r w:rsidR="00CA1BE8">
        <w:br w:type="page"/>
      </w:r>
    </w:p>
    <w:p w14:paraId="56AD586B" w14:textId="77777777" w:rsidR="00871BF5" w:rsidRDefault="00871BF5" w:rsidP="0019734D">
      <w:pPr>
        <w:pStyle w:val="Overskrift1"/>
      </w:pPr>
      <w:bookmarkStart w:id="20" w:name="_Toc483480623"/>
      <w:r>
        <w:lastRenderedPageBreak/>
        <w:t>Prinsipper</w:t>
      </w:r>
      <w:bookmarkEnd w:id="20"/>
    </w:p>
    <w:p w14:paraId="038C1475" w14:textId="77777777" w:rsidR="000A61B0" w:rsidRDefault="000A61B0" w:rsidP="000A61B0">
      <w:pPr>
        <w:pStyle w:val="Overskrift2"/>
      </w:pPr>
      <w:bookmarkStart w:id="21" w:name="_Toc482180263"/>
      <w:bookmarkStart w:id="22" w:name="_Toc483480624"/>
      <w:r>
        <w:t>Målgruppen</w:t>
      </w:r>
      <w:bookmarkEnd w:id="21"/>
      <w:bookmarkEnd w:id="22"/>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w:t>
      </w:r>
      <w:proofErr w:type="spellStart"/>
      <w:r>
        <w:t>deal</w:t>
      </w:r>
      <w:proofErr w:type="spellEnd"/>
      <w:r>
        <w:t xml:space="preserve">.  </w:t>
      </w:r>
    </w:p>
    <w:p w14:paraId="11E90F46" w14:textId="77777777" w:rsidR="000A61B0" w:rsidRDefault="000A61B0" w:rsidP="000A61B0">
      <w:pPr>
        <w:pStyle w:val="Overskrift2"/>
      </w:pPr>
      <w:bookmarkStart w:id="23" w:name="_Toc482180264"/>
      <w:bookmarkStart w:id="24" w:name="_Toc483480625"/>
      <w:proofErr w:type="spellStart"/>
      <w:r>
        <w:t>Usability</w:t>
      </w:r>
      <w:bookmarkEnd w:id="23"/>
      <w:bookmarkEnd w:id="24"/>
      <w:proofErr w:type="spellEnd"/>
    </w:p>
    <w:p w14:paraId="34FB9DC3" w14:textId="77777777" w:rsidR="000A61B0" w:rsidRDefault="000A61B0" w:rsidP="000A61B0">
      <w:r>
        <w:t>Når det kommer til brukskvaliteten/</w:t>
      </w:r>
      <w:proofErr w:type="spellStart"/>
      <w:r>
        <w:t>usability</w:t>
      </w:r>
      <w:proofErr w:type="spellEnd"/>
      <w:r>
        <w:t>,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w:t>
      </w:r>
      <w:proofErr w:type="spellStart"/>
      <w:r>
        <w:t>headlines</w:t>
      </w:r>
      <w:proofErr w:type="spellEnd"/>
      <w:r>
        <w:t>.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 xml:space="preserve">Vi har også tatt i betraktning at plasseringen av objektene på siden ligger på «forventede» steder. </w:t>
      </w:r>
      <w:proofErr w:type="spellStart"/>
      <w:r>
        <w:t>Headeren</w:t>
      </w:r>
      <w:proofErr w:type="spellEnd"/>
      <w:r>
        <w:t xml:space="preserve">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5" w:name="_Toc482180265"/>
      <w:bookmarkStart w:id="26" w:name="_Toc483480626"/>
      <w:r>
        <w:lastRenderedPageBreak/>
        <w:t>Designprinsipper</w:t>
      </w:r>
      <w:bookmarkEnd w:id="25"/>
      <w:r>
        <w:t xml:space="preserve"> / universell utforming / innhold &amp; tjenester</w:t>
      </w:r>
      <w:bookmarkEnd w:id="26"/>
    </w:p>
    <w:p w14:paraId="6B23D3BE" w14:textId="77777777" w:rsidR="000A61B0" w:rsidRDefault="000A61B0" w:rsidP="000A61B0">
      <w:r>
        <w:t xml:space="preserve">Forsiden har en «ren» </w:t>
      </w:r>
      <w:proofErr w:type="spellStart"/>
      <w:r>
        <w:t>look</w:t>
      </w:r>
      <w:proofErr w:type="spellEnd"/>
      <w:r>
        <w:t>.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t xml:space="preserve">Rabatter-siden er satt opp uten for mye tekst som overvelder brukeren, for å gi en behagelig og ryddig </w:t>
      </w:r>
      <w:proofErr w:type="spellStart"/>
      <w:r>
        <w:t>look</w:t>
      </w:r>
      <w:proofErr w:type="spellEnd"/>
      <w:r>
        <w:t xml:space="preserve">. Hver </w:t>
      </w:r>
      <w:proofErr w:type="spellStart"/>
      <w:r>
        <w:t>rabattboks</w:t>
      </w:r>
      <w:proofErr w:type="spellEnd"/>
      <w:r>
        <w:t xml:space="preserve"> har </w:t>
      </w:r>
      <w:proofErr w:type="spellStart"/>
      <w:r>
        <w:t>hoverfunksjon</w:t>
      </w:r>
      <w:proofErr w:type="spellEnd"/>
      <w:r>
        <w:t xml:space="preserve">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 xml:space="preserve">«På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w:t>
      </w:r>
      <w:proofErr w:type="spellStart"/>
      <w:r>
        <w:t>Hoverfunksjonen</w:t>
      </w:r>
      <w:proofErr w:type="spellEnd"/>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w:t>
      </w:r>
      <w:proofErr w:type="spellStart"/>
      <w:r>
        <w:t>tagsene</w:t>
      </w:r>
      <w:proofErr w:type="spellEnd"/>
      <w:r>
        <w:t xml:space="preserv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80627"/>
      <w:r>
        <w:lastRenderedPageBreak/>
        <w:t>Prosess</w:t>
      </w:r>
      <w:bookmarkEnd w:id="27"/>
    </w:p>
    <w:p w14:paraId="46F0FB44" w14:textId="079E927F" w:rsidR="00E85814" w:rsidRDefault="00E85814" w:rsidP="00E85814">
      <w:pPr>
        <w:pStyle w:val="Overskrift2"/>
      </w:pPr>
      <w:bookmarkStart w:id="28" w:name="_Toc483480628"/>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 xml:space="preserve">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w:t>
      </w:r>
      <w:proofErr w:type="gramStart"/>
      <w:r>
        <w:t>nettsiden ”smart</w:t>
      </w:r>
      <w:proofErr w:type="gramEnd"/>
      <w:r>
        <w: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80629"/>
      <w:r>
        <w:t>Videre utvikling</w:t>
      </w:r>
      <w:bookmarkEnd w:id="29"/>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 xml:space="preserve">ersoner basert på sine tags om ferdigheter, og kanskje finne medstudenter som har den kunnskapen man kanskje trenger for et prosjekt eller liknende. Man kan kanskje kalle det en kombinasjon av en CV og </w:t>
      </w:r>
      <w:proofErr w:type="spellStart"/>
      <w:r w:rsidR="00C62FF9">
        <w:t>Facebook</w:t>
      </w:r>
      <w:proofErr w:type="spellEnd"/>
      <w:r w:rsidR="00C62FF9">
        <w:t xml:space="preserve">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80630"/>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80631"/>
      <w:r>
        <w:t xml:space="preserve">Hvorfor brukte vi </w:t>
      </w:r>
      <w:proofErr w:type="spellStart"/>
      <w:r>
        <w:t>Git</w:t>
      </w:r>
      <w:bookmarkEnd w:id="31"/>
      <w:proofErr w:type="spellEnd"/>
    </w:p>
    <w:p w14:paraId="75F80E73" w14:textId="386C2C65" w:rsidR="008A5B4A" w:rsidRDefault="008A5B4A" w:rsidP="001543C7">
      <w:r>
        <w:rPr>
          <w:rStyle w:val="3oh-"/>
        </w:rPr>
        <w:t xml:space="preserve">I starten av dette faget fikk vi en innføring om GIT. Dette verktøyet skulle vi bruke gjennom hele prosjektet. </w:t>
      </w:r>
      <w:proofErr w:type="spellStart"/>
      <w:r>
        <w:rPr>
          <w:rStyle w:val="3oh-"/>
        </w:rPr>
        <w:t>Git</w:t>
      </w:r>
      <w:proofErr w:type="spellEnd"/>
      <w:r>
        <w:rPr>
          <w:rStyle w:val="3oh-"/>
        </w:rPr>
        <w:t xml:space="preserve"> er et </w:t>
      </w:r>
      <w:proofErr w:type="spellStart"/>
      <w:r>
        <w:rPr>
          <w:rStyle w:val="3oh-"/>
        </w:rPr>
        <w:t>versjonshån</w:t>
      </w:r>
      <w:r>
        <w:rPr>
          <w:rStyle w:val="3oh-"/>
        </w:rPr>
        <w:t>deringsverktøy</w:t>
      </w:r>
      <w:proofErr w:type="spellEnd"/>
      <w:r>
        <w:rPr>
          <w:rStyle w:val="3oh-"/>
        </w:rPr>
        <w:t>. Når vi gjør end</w:t>
      </w:r>
      <w:r>
        <w:rPr>
          <w:rStyle w:val="3oh-"/>
        </w:rPr>
        <w:t xml:space="preserve">ringer, oppretter eller sletter filer kan vi gjennom </w:t>
      </w:r>
      <w:proofErr w:type="spellStart"/>
      <w:r>
        <w:rPr>
          <w:rStyle w:val="3oh-"/>
        </w:rPr>
        <w:t>commit's</w:t>
      </w:r>
      <w:proofErr w:type="spellEnd"/>
      <w:r>
        <w:rPr>
          <w:rStyle w:val="3oh-"/>
        </w:rPr>
        <w:t xml:space="preserve"> pushe dette opp på en server. Disse endringene vil så bli utført hos de andre i prosje</w:t>
      </w:r>
      <w:r>
        <w:rPr>
          <w:rStyle w:val="3oh-"/>
        </w:rPr>
        <w:t>k</w:t>
      </w:r>
      <w:r>
        <w:rPr>
          <w:rStyle w:val="3oh-"/>
        </w:rPr>
        <w:t>tet når de oppdaterer fra server. Skulle man angre</w:t>
      </w:r>
      <w:r w:rsidR="008E09A1">
        <w:rPr>
          <w:rStyle w:val="3oh-"/>
        </w:rPr>
        <w:t xml:space="preserve"> på</w:t>
      </w:r>
      <w:r>
        <w:rPr>
          <w:rStyle w:val="3oh-"/>
        </w:rPr>
        <w:t xml:space="preserve"> noen endringer er det bare å reversere </w:t>
      </w:r>
      <w:proofErr w:type="spellStart"/>
      <w:r>
        <w:rPr>
          <w:rStyle w:val="3oh-"/>
        </w:rPr>
        <w:t>commit</w:t>
      </w:r>
      <w:proofErr w:type="spellEnd"/>
      <w:r>
        <w:rPr>
          <w:rStyle w:val="3oh-"/>
        </w:rPr>
        <w:t>-en. Dette gjør det enkelt å hoppe tilbake en (eller flere) versjoner om nødvendig.</w:t>
      </w:r>
    </w:p>
    <w:p w14:paraId="5E833D85" w14:textId="5C5ADF50" w:rsidR="006D23B8" w:rsidRDefault="006D23B8" w:rsidP="006D23B8">
      <w:pPr>
        <w:pStyle w:val="Overskrift2"/>
      </w:pPr>
      <w:bookmarkStart w:id="32" w:name="_Toc483480632"/>
      <w:r>
        <w:t xml:space="preserve">Hvordan vi brukte </w:t>
      </w:r>
      <w:proofErr w:type="spellStart"/>
      <w:r>
        <w:t>Git</w:t>
      </w:r>
      <w:proofErr w:type="spellEnd"/>
      <w:r>
        <w:t xml:space="preserve"> i dette prosjektet</w:t>
      </w:r>
      <w:bookmarkEnd w:id="32"/>
    </w:p>
    <w:p w14:paraId="2CD330CB" w14:textId="77777777" w:rsidR="00D81504" w:rsidRDefault="001543C7" w:rsidP="001543C7">
      <w:r>
        <w:t xml:space="preserve">Vi brukte </w:t>
      </w:r>
      <w:proofErr w:type="spellStart"/>
      <w:r>
        <w:t>Git</w:t>
      </w:r>
      <w:proofErr w:type="spellEnd"/>
      <w:r>
        <w:t xml:space="preserve"> aktivt gjennom hele dette prosjektet. Alle på gruppen fikk koblet opp sin bruker til et </w:t>
      </w:r>
      <w:proofErr w:type="gramStart"/>
      <w:r>
        <w:t>felles ”</w:t>
      </w:r>
      <w:proofErr w:type="spellStart"/>
      <w:r>
        <w:t>Git</w:t>
      </w:r>
      <w:proofErr w:type="spellEnd"/>
      <w:proofErr w:type="gramEnd"/>
      <w:r>
        <w:t xml:space="preserve"> </w:t>
      </w:r>
      <w:proofErr w:type="spellStart"/>
      <w:r>
        <w:t>repo</w:t>
      </w:r>
      <w:proofErr w:type="spellEnd"/>
      <w:r>
        <w:t xml:space="preserve">”. </w:t>
      </w:r>
      <w:r w:rsidR="00714504">
        <w:t xml:space="preserve">I dette </w:t>
      </w:r>
      <w:proofErr w:type="spellStart"/>
      <w:r w:rsidR="00714504">
        <w:t>repo</w:t>
      </w:r>
      <w:proofErr w:type="spellEnd"/>
      <w:r w:rsidR="00714504">
        <w:t>-</w:t>
      </w:r>
      <w:proofErr w:type="gramStart"/>
      <w:r w:rsidR="00714504">
        <w:t>et la</w:t>
      </w:r>
      <w:proofErr w:type="gramEnd"/>
      <w:r w:rsidR="00714504">
        <w:t xml:space="preserve"> vi alle filer vi skulle bruke gjennom prosjektet. Alt fra dokumentasjon, prototyper og til det endelige prosjektet.</w:t>
      </w:r>
      <w:r>
        <w:t xml:space="preserve"> </w:t>
      </w:r>
      <w:r w:rsidR="0067442E">
        <w:t xml:space="preserve">Det var viktig for oss å ha en god struktur i </w:t>
      </w:r>
      <w:proofErr w:type="spellStart"/>
      <w:r w:rsidR="0067442E">
        <w:t>Git</w:t>
      </w:r>
      <w:proofErr w:type="spellEnd"/>
      <w:r w:rsidR="0067442E">
        <w:t xml:space="preserve"> </w:t>
      </w:r>
      <w:proofErr w:type="spellStart"/>
      <w:r w:rsidR="0067442E">
        <w:t>repo</w:t>
      </w:r>
      <w:proofErr w:type="spellEnd"/>
      <w:r w:rsidR="0067442E">
        <w:t>-et vårt. Vi hadde egne mapper for dokumentasjon, prototyper og det endelige prosjektet.</w:t>
      </w:r>
      <w:r w:rsidR="006D23B8">
        <w:t xml:space="preserve"> </w:t>
      </w:r>
      <w:r w:rsidR="00D81504">
        <w:t xml:space="preserve">I forelesningene om </w:t>
      </w:r>
      <w:proofErr w:type="spellStart"/>
      <w:r w:rsidR="00D81504">
        <w:t>Git</w:t>
      </w:r>
      <w:proofErr w:type="spellEnd"/>
      <w:r w:rsidR="00D81504">
        <w:t xml:space="preserve"> lærte vi om hvordan vi skulle </w:t>
      </w:r>
      <w:proofErr w:type="gramStart"/>
      <w:r w:rsidR="00D81504">
        <w:t>takle ”</w:t>
      </w:r>
      <w:proofErr w:type="spellStart"/>
      <w:r w:rsidR="00D81504">
        <w:t>Merge</w:t>
      </w:r>
      <w:proofErr w:type="spellEnd"/>
      <w:proofErr w:type="gramEnd"/>
      <w:r w:rsidR="00D81504">
        <w:t xml:space="preserve"> </w:t>
      </w:r>
      <w:proofErr w:type="spellStart"/>
      <w:r w:rsidR="00D81504">
        <w:t>conflict</w:t>
      </w:r>
      <w:proofErr w:type="spellEnd"/>
      <w:r w:rsidR="00D81504">
        <w:t xml:space="preserve">” om dette skulle oppstå. Vi hadde fokus på dette og klarte for det meste å unngå at dette skjedde, de tilfellene det gjorde det så vi gjennom hva som var forandret og spurte vedkommende hva som var forandret. God kommunikasjon gjorde at vi hadde svært få problemer </w:t>
      </w:r>
      <w:proofErr w:type="gramStart"/>
      <w:r w:rsidR="00D81504">
        <w:t>med ”</w:t>
      </w:r>
      <w:proofErr w:type="spellStart"/>
      <w:r w:rsidR="00D81504">
        <w:t>Merge</w:t>
      </w:r>
      <w:proofErr w:type="spellEnd"/>
      <w:proofErr w:type="gramEnd"/>
      <w:r w:rsidR="00D81504">
        <w:t xml:space="preserve"> </w:t>
      </w:r>
      <w:proofErr w:type="spellStart"/>
      <w:r w:rsidR="00D81504">
        <w:t>conflict</w:t>
      </w:r>
      <w:proofErr w:type="spellEnd"/>
      <w:r w:rsidR="00D81504">
        <w:t xml:space="preserve">”. </w:t>
      </w:r>
    </w:p>
    <w:p w14:paraId="4E88B922" w14:textId="77777777" w:rsidR="00D81504" w:rsidRDefault="00D81504" w:rsidP="001543C7"/>
    <w:p w14:paraId="4E12D45D" w14:textId="094AFB91" w:rsidR="001543C7" w:rsidRDefault="008A5B4A" w:rsidP="001543C7">
      <w:r>
        <w:t>Under kan du se en graf med Punch C</w:t>
      </w:r>
      <w:r w:rsidR="00D81504">
        <w:t xml:space="preserve">ards. Dette viser når vi jobbet på dagen og hvor mange </w:t>
      </w:r>
      <w:proofErr w:type="spellStart"/>
      <w:r w:rsidR="00D81504">
        <w:t>commits</w:t>
      </w:r>
      <w:proofErr w:type="spellEnd"/>
      <w:r w:rsidR="00D81504">
        <w:t xml:space="preserve">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 xml:space="preserve">h </w:t>
      </w:r>
      <w:proofErr w:type="spellStart"/>
      <w:r w:rsidR="008935DA">
        <w:t>cards</w:t>
      </w:r>
      <w:proofErr w:type="spellEnd"/>
      <w:r w:rsidR="008935DA">
        <w:t>-ene.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lastRenderedPageBreak/>
        <w:t xml:space="preserve">Vi har også en graf som viser hvor mange </w:t>
      </w:r>
      <w:proofErr w:type="spellStart"/>
      <w:r>
        <w:t>commits</w:t>
      </w:r>
      <w:proofErr w:type="spellEnd"/>
      <w:r>
        <w:t xml:space="preserve"> og linjer kode hver av oss har bidratt med. Dette gjenspeiler dog ikke hele bildet, noen av oss hadde blant annet ansvar for design og dokumentasjon som selvsagt gjorde at de fikk noe mindre </w:t>
      </w:r>
      <w:proofErr w:type="spellStart"/>
      <w:r>
        <w:t>commits</w:t>
      </w:r>
      <w:proofErr w:type="spellEnd"/>
      <w:r>
        <w:t xml:space="preserve">. Og enkelte </w:t>
      </w:r>
      <w:proofErr w:type="spellStart"/>
      <w:r>
        <w:t>commits</w:t>
      </w:r>
      <w:proofErr w:type="spellEnd"/>
      <w:r>
        <w:t xml:space="preserve"> inneholdt og mye mer arbeid enn andre </w:t>
      </w:r>
      <w:proofErr w:type="spellStart"/>
      <w:r>
        <w:t>commits</w:t>
      </w:r>
      <w:proofErr w:type="spellEnd"/>
      <w:r>
        <w:t>.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3" w:name="_Toc483480633"/>
      <w:r>
        <w:t>Tekniske valg</w:t>
      </w:r>
      <w:bookmarkEnd w:id="33"/>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4" w:name="_Toc483480634"/>
      <w:r>
        <w:t>Databaser</w:t>
      </w:r>
      <w:bookmarkEnd w:id="34"/>
    </w:p>
    <w:p w14:paraId="14950BDA" w14:textId="6208C88C" w:rsidR="00E362BD" w:rsidRDefault="00E362BD" w:rsidP="00E362BD">
      <w:r>
        <w:t xml:space="preserve">MySQL tabellene er generert via </w:t>
      </w:r>
      <w:proofErr w:type="spellStart"/>
      <w:r>
        <w:t>Laravel</w:t>
      </w:r>
      <w:proofErr w:type="spellEnd"/>
      <w:r>
        <w:t xml:space="preserve"> sin </w:t>
      </w:r>
      <w:proofErr w:type="spellStart"/>
      <w:r>
        <w:t>artisan</w:t>
      </w:r>
      <w:proofErr w:type="spellEnd"/>
      <w:r>
        <w:t xml:space="preserve"> </w:t>
      </w:r>
      <w:proofErr w:type="spellStart"/>
      <w:r>
        <w:t>migrate</w:t>
      </w:r>
      <w:proofErr w:type="spellEnd"/>
      <w:r>
        <w:t>-funksjon. Modellene til tabellene er opprettet med kommandoen: «</w:t>
      </w:r>
      <w:proofErr w:type="spellStart"/>
      <w:r>
        <w:t>php</w:t>
      </w:r>
      <w:proofErr w:type="spellEnd"/>
      <w:r>
        <w:t xml:space="preserve"> </w:t>
      </w:r>
      <w:proofErr w:type="spellStart"/>
      <w:r>
        <w:t>artisan</w:t>
      </w:r>
      <w:proofErr w:type="spellEnd"/>
      <w:r>
        <w:t xml:space="preserve"> </w:t>
      </w:r>
      <w:proofErr w:type="spellStart"/>
      <w:proofErr w:type="gramStart"/>
      <w:r>
        <w:t>make:model</w:t>
      </w:r>
      <w:proofErr w:type="spellEnd"/>
      <w:proofErr w:type="gramEnd"/>
      <w:r>
        <w:t xml:space="preserve"> --</w:t>
      </w:r>
      <w:proofErr w:type="spellStart"/>
      <w:r>
        <w:t>migration</w:t>
      </w:r>
      <w:proofErr w:type="spellEnd"/>
      <w:r>
        <w:t>».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w:t>
      </w:r>
      <w:proofErr w:type="spellStart"/>
      <w:r w:rsidR="00D9172B">
        <w:t>junction</w:t>
      </w:r>
      <w:proofErr w:type="spellEnd"/>
      <w:r w:rsidR="00D9172B">
        <w:t xml:space="preserve"> </w:t>
      </w:r>
      <w:proofErr w:type="spellStart"/>
      <w:r w:rsidR="00D9172B">
        <w:t>table</w:t>
      </w:r>
      <w:proofErr w:type="spellEnd"/>
      <w:r w:rsidR="00D9172B">
        <w:t>».</w:t>
      </w:r>
    </w:p>
    <w:p w14:paraId="06027EF4" w14:textId="14849709" w:rsidR="00D9172B" w:rsidRDefault="00D9172B" w:rsidP="00E362BD"/>
    <w:p w14:paraId="3DA2FCA7" w14:textId="2D274E3D" w:rsidR="00D9172B" w:rsidRDefault="00D9172B" w:rsidP="00D9172B">
      <w:pPr>
        <w:pStyle w:val="Overskrift2"/>
      </w:pPr>
      <w:bookmarkStart w:id="35" w:name="_Toc483480635"/>
      <w:r>
        <w:t>JavaScript</w:t>
      </w:r>
      <w:bookmarkEnd w:id="35"/>
    </w:p>
    <w:p w14:paraId="57F14E74" w14:textId="37EEADE8" w:rsidR="00D9172B" w:rsidRDefault="00D9172B" w:rsidP="00D9172B">
      <w:r>
        <w:t xml:space="preserve">Vi har to plasser vi bruker JavaScript, den ene er på slideshowet på forsiden. Den andre under tag-valg når vi oppretter eller redigerer innlegg. Begge disse funksjonene benytter seg av </w:t>
      </w:r>
      <w:proofErr w:type="spellStart"/>
      <w:r>
        <w:t>jQuery</w:t>
      </w:r>
      <w:proofErr w:type="spellEnd"/>
      <w:r>
        <w:t>.</w:t>
      </w:r>
    </w:p>
    <w:p w14:paraId="5A92630A" w14:textId="56AC0347" w:rsidR="00D9172B" w:rsidRDefault="00D9172B" w:rsidP="00D9172B"/>
    <w:p w14:paraId="2006ADA9" w14:textId="343A2A29" w:rsidR="00D9172B" w:rsidRDefault="00D9172B" w:rsidP="00D9172B">
      <w:pPr>
        <w:pStyle w:val="Overskrift2"/>
      </w:pPr>
      <w:bookmarkStart w:id="36" w:name="_Toc483480636"/>
      <w:r>
        <w:t>PHP</w:t>
      </w:r>
      <w:bookmarkEnd w:id="36"/>
    </w:p>
    <w:p w14:paraId="36703BB7" w14:textId="62E31C71" w:rsidR="00D9172B" w:rsidRDefault="00C07E04" w:rsidP="00D9172B">
      <w:r>
        <w:t xml:space="preserve">I dette prosjektet lærte vi om PHP, dette har vi selvsagt tatt bruk av i vår løsning. Vi begynte å utvikle løsningen i ren PHP, men ettersom </w:t>
      </w:r>
      <w:proofErr w:type="spellStart"/>
      <w:r>
        <w:t>backend</w:t>
      </w:r>
      <w:proofErr w:type="spellEnd"/>
      <w:r>
        <w:t xml:space="preserve">-utvikleren bruke et par dager på å lære seg </w:t>
      </w:r>
      <w:proofErr w:type="spellStart"/>
      <w:r>
        <w:t>Laravel</w:t>
      </w:r>
      <w:proofErr w:type="spellEnd"/>
      <w:r>
        <w:t xml:space="preserve">, valgte han å gå over til å utvikle </w:t>
      </w:r>
      <w:proofErr w:type="spellStart"/>
      <w:r>
        <w:t>backend</w:t>
      </w:r>
      <w:proofErr w:type="spellEnd"/>
      <w:r>
        <w:t xml:space="preserve">-løsning med dette rammeverket. Løsningen benytter seg av MVC-strukturen, som er standard for </w:t>
      </w:r>
      <w:proofErr w:type="spellStart"/>
      <w:r>
        <w:t>Laravel</w:t>
      </w:r>
      <w:proofErr w:type="spellEnd"/>
      <w:r>
        <w:t>. Alle sider benytter seg av visningen «</w:t>
      </w:r>
      <w:proofErr w:type="spellStart"/>
      <w:r>
        <w:t>layouts.app</w:t>
      </w:r>
      <w:proofErr w:type="spellEnd"/>
      <w:r>
        <w:t xml:space="preserve">» ved å </w:t>
      </w:r>
      <w:proofErr w:type="spellStart"/>
      <w:r>
        <w:t>extende</w:t>
      </w:r>
      <w:proofErr w:type="spellEnd"/>
      <w:r>
        <w:t xml:space="preserve"> denne.</w:t>
      </w:r>
    </w:p>
    <w:p w14:paraId="3DC6FE42" w14:textId="3A5F8E5E" w:rsidR="00E90820" w:rsidRDefault="00E90820" w:rsidP="00D9172B"/>
    <w:p w14:paraId="7EE585AF" w14:textId="4FCAAB46" w:rsidR="00E90820" w:rsidRDefault="00E90820" w:rsidP="00E90820">
      <w:pPr>
        <w:pStyle w:val="Overskrift2"/>
      </w:pPr>
      <w:bookmarkStart w:id="37" w:name="_Toc483480637"/>
      <w:r>
        <w:t>HTML</w:t>
      </w:r>
      <w:bookmarkEnd w:id="37"/>
    </w:p>
    <w:p w14:paraId="2D196FE7" w14:textId="7CE82061" w:rsidR="00E90820" w:rsidRDefault="00E90820" w:rsidP="00E90820">
      <w:r>
        <w:t>HTML er kodet i «Blade-</w:t>
      </w:r>
      <w:proofErr w:type="spellStart"/>
      <w:r>
        <w:t>templates</w:t>
      </w:r>
      <w:proofErr w:type="spellEnd"/>
      <w:r>
        <w:t>» som gjør det enkelt å inkludere PHP samt andre «Blade-</w:t>
      </w:r>
      <w:proofErr w:type="spellStart"/>
      <w:r>
        <w:t>templates</w:t>
      </w:r>
      <w:proofErr w:type="spellEnd"/>
      <w:r>
        <w:t xml:space="preserve">» der dette trengs. </w:t>
      </w:r>
      <w:r w:rsidR="00B86DBE">
        <w:t>Vi benytter oss også av «HTML-</w:t>
      </w:r>
      <w:proofErr w:type="spellStart"/>
      <w:r w:rsidR="00B86DBE">
        <w:t>helper</w:t>
      </w:r>
      <w:proofErr w:type="spellEnd"/>
      <w:r w:rsidR="00B86DBE">
        <w:t xml:space="preserve">» funksjonene i </w:t>
      </w:r>
      <w:proofErr w:type="spellStart"/>
      <w:r w:rsidR="00B86DBE">
        <w:t>Laravel</w:t>
      </w:r>
      <w:proofErr w:type="spellEnd"/>
      <w:r w:rsidR="00B86DBE">
        <w:t xml:space="preserve"> blant annet til å generere «forms».</w:t>
      </w:r>
    </w:p>
    <w:p w14:paraId="702F295D" w14:textId="3CBD0AFB" w:rsidR="00B86DBE" w:rsidRDefault="00B86DBE" w:rsidP="00E90820"/>
    <w:p w14:paraId="3B5B0ADD" w14:textId="5EE2FAA4" w:rsidR="00B86DBE" w:rsidRDefault="00B86DBE" w:rsidP="00B86DBE">
      <w:pPr>
        <w:pStyle w:val="Overskrift2"/>
      </w:pPr>
      <w:bookmarkStart w:id="38" w:name="_Toc483480638"/>
      <w:r>
        <w:t>CSS</w:t>
      </w:r>
      <w:bookmarkEnd w:id="38"/>
    </w:p>
    <w:p w14:paraId="44B649AF" w14:textId="4D088B7E" w:rsidR="00B86DBE" w:rsidRPr="00B86DBE" w:rsidRDefault="00B86DBE" w:rsidP="00B86DBE">
      <w:r>
        <w:t xml:space="preserve">Som grunnlag benytter vi </w:t>
      </w:r>
      <w:proofErr w:type="spellStart"/>
      <w:r>
        <w:t>Bootstrap</w:t>
      </w:r>
      <w:proofErr w:type="spellEnd"/>
      <w:r>
        <w:t xml:space="preserve"> 3 sine CSS-klasser, men vi overstyrer disse der det trengs. Vi koder vår egen CSS som SCSS og har lagt inn en «file </w:t>
      </w:r>
      <w:proofErr w:type="spellStart"/>
      <w:r>
        <w:t>watcher</w:t>
      </w:r>
      <w:proofErr w:type="spellEnd"/>
      <w:r>
        <w:t xml:space="preserve">» i </w:t>
      </w:r>
      <w:proofErr w:type="spellStart"/>
      <w:r>
        <w:t>PHPStorm</w:t>
      </w:r>
      <w:proofErr w:type="spellEnd"/>
      <w:r>
        <w:t xml:space="preserve">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9" w:name="_Toc483480639"/>
      <w:r>
        <w:lastRenderedPageBreak/>
        <w:t>Referanser</w:t>
      </w:r>
      <w:bookmarkEnd w:id="39"/>
    </w:p>
    <w:p w14:paraId="536AB126" w14:textId="4EBD461F" w:rsidR="0067267D" w:rsidRDefault="0067267D" w:rsidP="0067267D"/>
    <w:p w14:paraId="335A65F1" w14:textId="77777777" w:rsidR="0067267D" w:rsidRDefault="0067267D" w:rsidP="00F23FD9">
      <w:pPr>
        <w:pStyle w:val="Overskrift2"/>
      </w:pPr>
      <w:bookmarkStart w:id="40" w:name="_Toc483480640"/>
      <w:r>
        <w:t>Internettsider brukt til inspirasjon for design:</w:t>
      </w:r>
      <w:bookmarkEnd w:id="40"/>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w:t>
      </w:r>
      <w:proofErr w:type="spellStart"/>
      <w:r w:rsidRPr="0067267D">
        <w:rPr>
          <w:lang w:val="en-US"/>
        </w:rPr>
        <w:t>Lesedato</w:t>
      </w:r>
      <w:proofErr w:type="spellEnd"/>
      <w:r w:rsidRPr="0067267D">
        <w:rPr>
          <w:lang w:val="en-US"/>
        </w:rPr>
        <w:t xml:space="preserve">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7D8460BD" w14:textId="77777777" w:rsidR="0067267D" w:rsidRPr="0067267D" w:rsidRDefault="0067267D" w:rsidP="0067267D">
      <w:pPr>
        <w:rPr>
          <w:lang w:val="en-US"/>
        </w:rPr>
      </w:pPr>
      <w:proofErr w:type="spellStart"/>
      <w:r w:rsidRPr="0067267D">
        <w:rPr>
          <w:lang w:val="en-US"/>
        </w:rPr>
        <w:t>OnePage</w:t>
      </w:r>
      <w:proofErr w:type="spellEnd"/>
      <w:r w:rsidRPr="0067267D">
        <w:rPr>
          <w:lang w:val="en-US"/>
        </w:rPr>
        <w:t xml:space="preserve"> Free Website Template (2017) &lt;</w:t>
      </w:r>
      <w:hyperlink r:id="rId24" w:history="1">
        <w:r w:rsidRPr="0067267D">
          <w:rPr>
            <w:rStyle w:val="Hyperkobling"/>
            <w:lang w:val="en-US"/>
          </w:rPr>
          <w:t>http://www.free-css.com/free-css-templates/page208/onepage</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1" w:name="_Toc483480641"/>
      <w:r>
        <w:t>Internettsider brukt for å se hva «markedet» har å by på:</w:t>
      </w:r>
      <w:bookmarkEnd w:id="41"/>
    </w:p>
    <w:p w14:paraId="6988E703" w14:textId="77777777" w:rsidR="0067267D" w:rsidRDefault="0067267D" w:rsidP="0067267D">
      <w:r>
        <w:t>StudentTorget.no (2017) &lt;</w:t>
      </w:r>
      <w:hyperlink r:id="rId25" w:history="1">
        <w:r>
          <w:rPr>
            <w:rStyle w:val="Hyperkobling"/>
          </w:rPr>
          <w:t>http://studenttorget.no/studentrabatter/</w:t>
        </w:r>
      </w:hyperlink>
      <w:proofErr w:type="gramStart"/>
      <w:r>
        <w:t>&gt;  [</w:t>
      </w:r>
      <w:proofErr w:type="gramEnd"/>
      <w:r>
        <w:t>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2" w:name="_Toc483480642"/>
      <w:r>
        <w:t xml:space="preserve">Bilder hentet fra </w:t>
      </w:r>
      <w:proofErr w:type="spellStart"/>
      <w:r>
        <w:t>ColourBox</w:t>
      </w:r>
      <w:proofErr w:type="spellEnd"/>
      <w:r>
        <w:t>:</w:t>
      </w:r>
      <w:bookmarkEnd w:id="42"/>
    </w:p>
    <w:p w14:paraId="20E3666B" w14:textId="77777777" w:rsidR="00F23FD9" w:rsidRDefault="00F23FD9" w:rsidP="00F23FD9">
      <w:r>
        <w:t>Orkester:</w:t>
      </w:r>
    </w:p>
    <w:p w14:paraId="08EC5741" w14:textId="7D2B4200" w:rsidR="00F23FD9" w:rsidRDefault="00D90EC0"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D90EC0"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D90EC0"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D90EC0"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D90EC0"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proofErr w:type="spellStart"/>
      <w:r>
        <w:rPr>
          <w:lang w:val="en-US"/>
        </w:rPr>
        <w:t>Akerselva</w:t>
      </w:r>
      <w:proofErr w:type="spellEnd"/>
      <w:r>
        <w:rPr>
          <w:lang w:val="en-US"/>
        </w:rPr>
        <w:t>:</w:t>
      </w:r>
    </w:p>
    <w:p w14:paraId="26A1DD20" w14:textId="1D14D961" w:rsidR="00F23FD9" w:rsidRDefault="00D90EC0"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D90EC0"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D90EC0"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D90EC0" w:rsidP="00F23FD9">
      <w:hyperlink r:id="rId35" w:history="1">
        <w:r w:rsidR="00F23FD9" w:rsidRPr="00D445F0">
          <w:rPr>
            <w:rStyle w:val="Hyperkobling"/>
          </w:rPr>
          <w:t>https://www.colourbox.com/image/dinner-image-25632649</w:t>
        </w:r>
      </w:hyperlink>
    </w:p>
    <w:p w14:paraId="41A469F3" w14:textId="77777777" w:rsidR="00F23FD9" w:rsidRDefault="00F23FD9" w:rsidP="00F23FD9">
      <w:proofErr w:type="spellStart"/>
      <w:r>
        <w:t>Ukesmeny</w:t>
      </w:r>
      <w:proofErr w:type="spellEnd"/>
      <w:r>
        <w:t>:</w:t>
      </w:r>
    </w:p>
    <w:p w14:paraId="3A29000B" w14:textId="7B02E58D" w:rsidR="00F23FD9" w:rsidRDefault="00D90EC0"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 xml:space="preserve">Restaurant </w:t>
      </w:r>
      <w:proofErr w:type="spellStart"/>
      <w:r w:rsidRPr="00F854F3">
        <w:rPr>
          <w:lang w:val="en-US"/>
        </w:rPr>
        <w:t>anbefaling</w:t>
      </w:r>
      <w:proofErr w:type="spellEnd"/>
      <w:r w:rsidRPr="00F854F3">
        <w:rPr>
          <w:lang w:val="en-US"/>
        </w:rPr>
        <w:t>:</w:t>
      </w:r>
    </w:p>
    <w:p w14:paraId="2543DBE7" w14:textId="50988A14" w:rsidR="00F23FD9" w:rsidRPr="00F854F3" w:rsidRDefault="00D90EC0"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proofErr w:type="spellStart"/>
      <w:r w:rsidRPr="00F854F3">
        <w:rPr>
          <w:lang w:val="en-US"/>
        </w:rPr>
        <w:t>Kulturkirken</w:t>
      </w:r>
      <w:proofErr w:type="spellEnd"/>
      <w:r w:rsidRPr="00F854F3">
        <w:rPr>
          <w:lang w:val="en-US"/>
        </w:rPr>
        <w:t xml:space="preserve"> Jacob (</w:t>
      </w:r>
      <w:proofErr w:type="spellStart"/>
      <w:r w:rsidRPr="00F854F3">
        <w:rPr>
          <w:lang w:val="en-US"/>
        </w:rPr>
        <w:t>ish</w:t>
      </w:r>
      <w:proofErr w:type="spellEnd"/>
      <w:r w:rsidRPr="00F854F3">
        <w:rPr>
          <w:lang w:val="en-US"/>
        </w:rPr>
        <w:t>):</w:t>
      </w:r>
    </w:p>
    <w:p w14:paraId="7A3FEA25" w14:textId="09395171" w:rsidR="00F23FD9" w:rsidRPr="00F854F3" w:rsidRDefault="00D90EC0"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D90EC0"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proofErr w:type="spellStart"/>
      <w:r>
        <w:t>Geotag</w:t>
      </w:r>
      <w:proofErr w:type="spellEnd"/>
      <w:r>
        <w:t xml:space="preserve"> symbol</w:t>
      </w:r>
    </w:p>
    <w:p w14:paraId="24BFE24B" w14:textId="6F17CDEA" w:rsidR="00F23FD9" w:rsidRDefault="00D90EC0"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D90EC0"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D90EC0"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D90EC0"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D90EC0"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D90EC0"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D90EC0"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D90EC0"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D90EC0"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proofErr w:type="spellStart"/>
      <w:r w:rsidRPr="00E362BD">
        <w:rPr>
          <w:lang w:val="en-US"/>
        </w:rPr>
        <w:t>Frisør</w:t>
      </w:r>
      <w:proofErr w:type="spellEnd"/>
      <w:r w:rsidRPr="00E362BD">
        <w:rPr>
          <w:lang w:val="en-US"/>
        </w:rPr>
        <w:t>:</w:t>
      </w:r>
    </w:p>
    <w:p w14:paraId="6DA06328" w14:textId="77777777" w:rsidR="00F23FD9" w:rsidRPr="00E362BD" w:rsidRDefault="00D90EC0"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proofErr w:type="spellStart"/>
      <w:r w:rsidRPr="00E362BD">
        <w:rPr>
          <w:lang w:val="en-US"/>
        </w:rPr>
        <w:lastRenderedPageBreak/>
        <w:t>Ryggsekk</w:t>
      </w:r>
      <w:proofErr w:type="spellEnd"/>
      <w:r w:rsidRPr="00E362BD">
        <w:rPr>
          <w:lang w:val="en-US"/>
        </w:rPr>
        <w:t>:</w:t>
      </w:r>
    </w:p>
    <w:p w14:paraId="1BF31D2E" w14:textId="77777777" w:rsidR="00F23FD9" w:rsidRPr="00E362BD" w:rsidRDefault="00D90EC0"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proofErr w:type="spellStart"/>
      <w:r w:rsidRPr="00E362BD">
        <w:rPr>
          <w:lang w:val="en-US"/>
        </w:rPr>
        <w:t>Treningssenter</w:t>
      </w:r>
      <w:proofErr w:type="spellEnd"/>
      <w:r w:rsidRPr="00E362BD">
        <w:rPr>
          <w:lang w:val="en-US"/>
        </w:rPr>
        <w:t>:</w:t>
      </w:r>
    </w:p>
    <w:p w14:paraId="6F4E6F18" w14:textId="77777777" w:rsidR="00F23FD9" w:rsidRPr="00E362BD" w:rsidRDefault="00D90EC0"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proofErr w:type="spellStart"/>
      <w:r w:rsidRPr="00E362BD">
        <w:rPr>
          <w:lang w:val="en-US"/>
        </w:rPr>
        <w:t>Spillkontroll</w:t>
      </w:r>
      <w:proofErr w:type="spellEnd"/>
      <w:r w:rsidRPr="00E362BD">
        <w:rPr>
          <w:lang w:val="en-US"/>
        </w:rPr>
        <w:t>:</w:t>
      </w:r>
    </w:p>
    <w:p w14:paraId="00251E64" w14:textId="77777777" w:rsidR="00F23FD9" w:rsidRPr="00E362BD" w:rsidRDefault="00D90EC0"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proofErr w:type="spellStart"/>
      <w:r w:rsidRPr="00E362BD">
        <w:rPr>
          <w:lang w:val="en-US"/>
        </w:rPr>
        <w:t>Øl</w:t>
      </w:r>
      <w:proofErr w:type="spellEnd"/>
    </w:p>
    <w:p w14:paraId="7595FBFB" w14:textId="77777777" w:rsidR="00F23FD9" w:rsidRPr="00E362BD" w:rsidRDefault="00D90EC0"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proofErr w:type="spellStart"/>
      <w:r w:rsidRPr="00E362BD">
        <w:rPr>
          <w:lang w:val="en-US"/>
        </w:rPr>
        <w:t>Pensumbøker</w:t>
      </w:r>
      <w:proofErr w:type="spellEnd"/>
      <w:r w:rsidRPr="00E362BD">
        <w:rPr>
          <w:lang w:val="en-US"/>
        </w:rPr>
        <w:t>:</w:t>
      </w:r>
    </w:p>
    <w:p w14:paraId="4CC2C3C6" w14:textId="6B96A8C6" w:rsidR="00F23FD9" w:rsidRPr="00E362BD" w:rsidRDefault="00D90EC0"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proofErr w:type="spellStart"/>
      <w:r w:rsidRPr="00E362BD">
        <w:rPr>
          <w:lang w:val="en-US"/>
        </w:rPr>
        <w:t>Sjakkbilde</w:t>
      </w:r>
      <w:proofErr w:type="spellEnd"/>
      <w:r w:rsidRPr="00E362BD">
        <w:rPr>
          <w:lang w:val="en-US"/>
        </w:rPr>
        <w:t>:</w:t>
      </w:r>
    </w:p>
    <w:p w14:paraId="55C99CE6" w14:textId="77777777" w:rsidR="00F23FD9" w:rsidRPr="00E362BD" w:rsidRDefault="00D90EC0"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proofErr w:type="spellStart"/>
      <w:r w:rsidRPr="00E362BD">
        <w:rPr>
          <w:lang w:val="en-US"/>
        </w:rPr>
        <w:t>Bokklubb</w:t>
      </w:r>
      <w:proofErr w:type="spellEnd"/>
      <w:r w:rsidRPr="00E362BD">
        <w:rPr>
          <w:lang w:val="en-US"/>
        </w:rPr>
        <w:t>:</w:t>
      </w:r>
    </w:p>
    <w:p w14:paraId="1CF44D63" w14:textId="77777777" w:rsidR="00F23FD9" w:rsidRPr="00E362BD" w:rsidRDefault="00D90EC0"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proofErr w:type="spellStart"/>
      <w:r w:rsidRPr="00E362BD">
        <w:rPr>
          <w:lang w:val="en-US"/>
        </w:rPr>
        <w:t>Foredrag</w:t>
      </w:r>
      <w:proofErr w:type="spellEnd"/>
      <w:r w:rsidRPr="00E362BD">
        <w:rPr>
          <w:lang w:val="en-US"/>
        </w:rPr>
        <w:t>:</w:t>
      </w:r>
    </w:p>
    <w:p w14:paraId="16E451CD" w14:textId="77777777" w:rsidR="00F23FD9" w:rsidRPr="00E362BD" w:rsidRDefault="00D90EC0"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D90EC0"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D90EC0"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E89EC" w14:textId="77777777" w:rsidR="00D90EC0" w:rsidRDefault="00D90EC0">
      <w:pPr>
        <w:spacing w:after="0" w:line="240" w:lineRule="auto"/>
      </w:pPr>
      <w:r>
        <w:separator/>
      </w:r>
    </w:p>
  </w:endnote>
  <w:endnote w:type="continuationSeparator" w:id="0">
    <w:p w14:paraId="7734CDCB" w14:textId="77777777" w:rsidR="00D90EC0" w:rsidRDefault="00D90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2A4926" w:rsidRDefault="002A4926"/>
  <w:p w14:paraId="315B9E05" w14:textId="3549A63D" w:rsidR="002A4926" w:rsidRDefault="002A4926">
    <w:pPr>
      <w:pStyle w:val="Bunntekstpartallsside"/>
    </w:pPr>
    <w:r>
      <w:t xml:space="preserve">Side </w:t>
    </w:r>
    <w:r>
      <w:fldChar w:fldCharType="begin"/>
    </w:r>
    <w:r>
      <w:instrText>PAGE   \* MERGEFORMAT</w:instrText>
    </w:r>
    <w:r>
      <w:fldChar w:fldCharType="separate"/>
    </w:r>
    <w:r w:rsidR="00F70393" w:rsidRPr="00F70393">
      <w:rPr>
        <w:noProof/>
        <w:sz w:val="24"/>
        <w:szCs w:val="24"/>
      </w:rPr>
      <w:t>18</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2A4926" w:rsidRDefault="002A4926"/>
  <w:p w14:paraId="0598F62D" w14:textId="410FA906" w:rsidR="002A4926" w:rsidRDefault="002A4926">
    <w:pPr>
      <w:pStyle w:val="Bunntekstoddetallsside"/>
    </w:pPr>
    <w:r>
      <w:t xml:space="preserve">Side </w:t>
    </w:r>
    <w:r>
      <w:fldChar w:fldCharType="begin"/>
    </w:r>
    <w:r>
      <w:instrText>PAGE   \* MERGEFORMAT</w:instrText>
    </w:r>
    <w:r>
      <w:fldChar w:fldCharType="separate"/>
    </w:r>
    <w:r w:rsidR="00F70393" w:rsidRPr="00F70393">
      <w:rPr>
        <w:noProof/>
        <w:sz w:val="24"/>
        <w:szCs w:val="24"/>
      </w:rPr>
      <w:t>17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63C4B" w14:textId="77777777" w:rsidR="00D90EC0" w:rsidRDefault="00D90EC0">
      <w:pPr>
        <w:spacing w:after="0" w:line="240" w:lineRule="auto"/>
      </w:pPr>
      <w:r>
        <w:separator/>
      </w:r>
    </w:p>
  </w:footnote>
  <w:footnote w:type="continuationSeparator" w:id="0">
    <w:p w14:paraId="36FDC865" w14:textId="77777777" w:rsidR="00D90EC0" w:rsidRDefault="00D90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2A4926" w:rsidRDefault="00D90EC0">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2A4926" w:rsidRDefault="00D90EC0">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A4926"/>
    <w:rsid w:val="002C5692"/>
    <w:rsid w:val="003217E3"/>
    <w:rsid w:val="00340995"/>
    <w:rsid w:val="003776B1"/>
    <w:rsid w:val="003934D7"/>
    <w:rsid w:val="003E50BB"/>
    <w:rsid w:val="00470C20"/>
    <w:rsid w:val="0047486A"/>
    <w:rsid w:val="004973B0"/>
    <w:rsid w:val="004C21E2"/>
    <w:rsid w:val="00591F5C"/>
    <w:rsid w:val="005B6F32"/>
    <w:rsid w:val="005D5F0B"/>
    <w:rsid w:val="005E67A8"/>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A5B4A"/>
    <w:rsid w:val="008B2A8E"/>
    <w:rsid w:val="008D2612"/>
    <w:rsid w:val="008E09A1"/>
    <w:rsid w:val="0091174E"/>
    <w:rsid w:val="00932AB5"/>
    <w:rsid w:val="00936AE0"/>
    <w:rsid w:val="0098668A"/>
    <w:rsid w:val="009B5850"/>
    <w:rsid w:val="009C7147"/>
    <w:rsid w:val="009E30F6"/>
    <w:rsid w:val="00A11116"/>
    <w:rsid w:val="00A239AC"/>
    <w:rsid w:val="00AF4D50"/>
    <w:rsid w:val="00B00F77"/>
    <w:rsid w:val="00B35F49"/>
    <w:rsid w:val="00B86DBE"/>
    <w:rsid w:val="00B963DC"/>
    <w:rsid w:val="00B97907"/>
    <w:rsid w:val="00BD0C40"/>
    <w:rsid w:val="00C07E04"/>
    <w:rsid w:val="00C62FF9"/>
    <w:rsid w:val="00C73850"/>
    <w:rsid w:val="00C90A21"/>
    <w:rsid w:val="00CA1BE8"/>
    <w:rsid w:val="00D245AD"/>
    <w:rsid w:val="00D25E81"/>
    <w:rsid w:val="00D2720A"/>
    <w:rsid w:val="00D7485E"/>
    <w:rsid w:val="00D81504"/>
    <w:rsid w:val="00D90EC0"/>
    <w:rsid w:val="00D9172B"/>
    <w:rsid w:val="00DC346C"/>
    <w:rsid w:val="00DE6820"/>
    <w:rsid w:val="00E32896"/>
    <w:rsid w:val="00E362BD"/>
    <w:rsid w:val="00E66842"/>
    <w:rsid w:val="00E85814"/>
    <w:rsid w:val="00E90820"/>
    <w:rsid w:val="00ED51AC"/>
    <w:rsid w:val="00F23FD9"/>
    <w:rsid w:val="00F530ED"/>
    <w:rsid w:val="00F576B9"/>
    <w:rsid w:val="00F70393"/>
    <w:rsid w:val="00F91687"/>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dinside.no/okonomi/her-far-du-gode-studentrabatter/62029347" TargetMode="External"/><Relationship Id="rId39" Type="http://schemas.openxmlformats.org/officeDocument/2006/relationships/hyperlink" Target="https://www.colourbox.com/vector/map-pointer-school-building-icon-vector-1428010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0" Type="http://schemas.openxmlformats.org/officeDocument/2006/relationships/image" Target="media/image8.PNG"/><Relationship Id="rId29" Type="http://schemas.openxmlformats.org/officeDocument/2006/relationships/hyperlink" Target="https://www.colourbox.com/vector/logo-vector-7501719" TargetMode="External"/><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C770A6"/>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4B01E4E6-7633-446C-AA2B-A3CEF484A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Template>
  <TotalTime>11</TotalTime>
  <Pages>19</Pages>
  <Words>5197</Words>
  <Characters>27548</Characters>
  <Application>Microsoft Office Word</Application>
  <DocSecurity>0</DocSecurity>
  <Lines>229</Lines>
  <Paragraphs>65</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per Mertesacker</cp:lastModifiedBy>
  <cp:revision>3</cp:revision>
  <cp:lastPrinted>2017-05-25T10:33:00Z</cp:lastPrinted>
  <dcterms:created xsi:type="dcterms:W3CDTF">2017-05-26T10:13:00Z</dcterms:created>
  <dcterms:modified xsi:type="dcterms:W3CDTF">2017-05-26T10:18:00Z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