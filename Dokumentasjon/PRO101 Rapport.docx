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5"/>
            <w:gridCol w:w="802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2FFF1597" w:rsidR="00A11116" w:rsidRPr="00153D45" w:rsidRDefault="000E1D2B">
                <w:pPr>
                  <w:pStyle w:val="Ingenmellomrom"/>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Content>
                    <w:r w:rsidR="00CA1BE8" w:rsidRPr="00153D45">
                      <w:rPr>
                        <w:rFonts w:asciiTheme="majorHAnsi" w:eastAsiaTheme="majorEastAsia" w:hAnsiTheme="majorHAnsi" w:cstheme="majorBidi"/>
                        <w:caps/>
                        <w:color w:val="775F55" w:themeColor="text2"/>
                        <w:sz w:val="96"/>
                        <w:szCs w:val="96"/>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04D0CF27" w:rsidR="00A11116" w:rsidRDefault="00F530ED">
                <w:r>
                  <w:rPr>
                    <w:noProof/>
                  </w:rPr>
                  <w:drawing>
                    <wp:inline distT="0" distB="0" distL="0" distR="0" wp14:anchorId="59A7B98C" wp14:editId="59FD2CDA">
                      <wp:extent cx="5047657" cy="3365015"/>
                      <wp:effectExtent l="0" t="0" r="635" b="698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101 Prototype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733" cy="3377732"/>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731B84F6" w:rsidR="00A11116" w:rsidRDefault="000E1D2B">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8T00:00:00Z">
                      <w:dateFormat w:val="dd.MM.yyyy"/>
                      <w:lid w:val="nb-NO"/>
                      <w:storeMappedDataAs w:val="dateTime"/>
                      <w:calendar w:val="gregorian"/>
                    </w:date>
                  </w:sdtPr>
                  <w:sdtContent>
                    <w:r w:rsidR="00F530ED">
                      <w:rPr>
                        <w:color w:val="FFFFFF" w:themeColor="background1"/>
                        <w:sz w:val="32"/>
                        <w:szCs w:val="32"/>
                      </w:rPr>
                      <w:t>28</w:t>
                    </w:r>
                    <w:r w:rsidR="00790A5F">
                      <w:rPr>
                        <w:color w:val="FFFFFF" w:themeColor="background1"/>
                        <w:sz w:val="32"/>
                        <w:szCs w:val="32"/>
                      </w:rPr>
                      <w:t>.05.2017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0E1D2B">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464739C3" w14:textId="73DDB017" w:rsidR="00817337"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769739" w:history="1">
                <w:r w:rsidR="00817337" w:rsidRPr="004753F8">
                  <w:rPr>
                    <w:rStyle w:val="Hyperkobling"/>
                    <w:noProof/>
                  </w:rPr>
                  <w:t>Om rapporten</w:t>
                </w:r>
                <w:r w:rsidR="00817337">
                  <w:rPr>
                    <w:noProof/>
                    <w:webHidden/>
                  </w:rPr>
                  <w:tab/>
                </w:r>
                <w:r w:rsidR="00817337">
                  <w:rPr>
                    <w:noProof/>
                    <w:webHidden/>
                  </w:rPr>
                  <w:fldChar w:fldCharType="begin"/>
                </w:r>
                <w:r w:rsidR="00817337">
                  <w:rPr>
                    <w:noProof/>
                    <w:webHidden/>
                  </w:rPr>
                  <w:instrText xml:space="preserve"> PAGEREF _Toc483769739 \h </w:instrText>
                </w:r>
                <w:r w:rsidR="00817337">
                  <w:rPr>
                    <w:noProof/>
                    <w:webHidden/>
                  </w:rPr>
                </w:r>
                <w:r w:rsidR="00817337">
                  <w:rPr>
                    <w:noProof/>
                    <w:webHidden/>
                  </w:rPr>
                  <w:fldChar w:fldCharType="separate"/>
                </w:r>
                <w:r w:rsidR="00817337">
                  <w:rPr>
                    <w:noProof/>
                    <w:webHidden/>
                  </w:rPr>
                  <w:t>3</w:t>
                </w:r>
                <w:r w:rsidR="00817337">
                  <w:rPr>
                    <w:noProof/>
                    <w:webHidden/>
                  </w:rPr>
                  <w:fldChar w:fldCharType="end"/>
                </w:r>
              </w:hyperlink>
            </w:p>
            <w:p w14:paraId="357FB64C" w14:textId="1A434D63" w:rsidR="00817337" w:rsidRDefault="00817337">
              <w:pPr>
                <w:pStyle w:val="INNH2"/>
                <w:rPr>
                  <w:rFonts w:eastAsiaTheme="minorEastAsia" w:cstheme="minorBidi"/>
                  <w:noProof/>
                  <w:kern w:val="0"/>
                  <w:sz w:val="22"/>
                  <w:szCs w:val="22"/>
                  <w14:ligatures w14:val="none"/>
                </w:rPr>
              </w:pPr>
              <w:hyperlink w:anchor="_Toc483769740" w:history="1">
                <w:r w:rsidRPr="004753F8">
                  <w:rPr>
                    <w:rStyle w:val="Hyperkobling"/>
                    <w:noProof/>
                  </w:rPr>
                  <w:t>Vår side:</w:t>
                </w:r>
                <w:r>
                  <w:rPr>
                    <w:noProof/>
                    <w:webHidden/>
                  </w:rPr>
                  <w:tab/>
                </w:r>
                <w:r>
                  <w:rPr>
                    <w:noProof/>
                    <w:webHidden/>
                  </w:rPr>
                  <w:fldChar w:fldCharType="begin"/>
                </w:r>
                <w:r>
                  <w:rPr>
                    <w:noProof/>
                    <w:webHidden/>
                  </w:rPr>
                  <w:instrText xml:space="preserve"> PAGEREF _Toc483769740 \h </w:instrText>
                </w:r>
                <w:r>
                  <w:rPr>
                    <w:noProof/>
                    <w:webHidden/>
                  </w:rPr>
                </w:r>
                <w:r>
                  <w:rPr>
                    <w:noProof/>
                    <w:webHidden/>
                  </w:rPr>
                  <w:fldChar w:fldCharType="separate"/>
                </w:r>
                <w:r>
                  <w:rPr>
                    <w:noProof/>
                    <w:webHidden/>
                  </w:rPr>
                  <w:t>3</w:t>
                </w:r>
                <w:r>
                  <w:rPr>
                    <w:noProof/>
                    <w:webHidden/>
                  </w:rPr>
                  <w:fldChar w:fldCharType="end"/>
                </w:r>
              </w:hyperlink>
            </w:p>
            <w:p w14:paraId="7F814DE2" w14:textId="2BA1DB40" w:rsidR="00817337" w:rsidRDefault="00817337">
              <w:pPr>
                <w:pStyle w:val="INNH1"/>
                <w:rPr>
                  <w:rFonts w:eastAsiaTheme="minorEastAsia" w:cstheme="minorBidi"/>
                  <w:b w:val="0"/>
                  <w:caps w:val="0"/>
                  <w:noProof/>
                  <w:color w:val="auto"/>
                  <w:kern w:val="0"/>
                  <w:sz w:val="22"/>
                  <w:szCs w:val="22"/>
                  <w14:ligatures w14:val="none"/>
                </w:rPr>
              </w:pPr>
              <w:hyperlink w:anchor="_Toc483769741" w:history="1">
                <w:r w:rsidRPr="004753F8">
                  <w:rPr>
                    <w:rStyle w:val="Hyperkobling"/>
                    <w:noProof/>
                  </w:rPr>
                  <w:t>Innledning</w:t>
                </w:r>
                <w:r>
                  <w:rPr>
                    <w:noProof/>
                    <w:webHidden/>
                  </w:rPr>
                  <w:tab/>
                </w:r>
                <w:r>
                  <w:rPr>
                    <w:noProof/>
                    <w:webHidden/>
                  </w:rPr>
                  <w:fldChar w:fldCharType="begin"/>
                </w:r>
                <w:r>
                  <w:rPr>
                    <w:noProof/>
                    <w:webHidden/>
                  </w:rPr>
                  <w:instrText xml:space="preserve"> PAGEREF _Toc483769741 \h </w:instrText>
                </w:r>
                <w:r>
                  <w:rPr>
                    <w:noProof/>
                    <w:webHidden/>
                  </w:rPr>
                </w:r>
                <w:r>
                  <w:rPr>
                    <w:noProof/>
                    <w:webHidden/>
                  </w:rPr>
                  <w:fldChar w:fldCharType="separate"/>
                </w:r>
                <w:r>
                  <w:rPr>
                    <w:noProof/>
                    <w:webHidden/>
                  </w:rPr>
                  <w:t>4</w:t>
                </w:r>
                <w:r>
                  <w:rPr>
                    <w:noProof/>
                    <w:webHidden/>
                  </w:rPr>
                  <w:fldChar w:fldCharType="end"/>
                </w:r>
              </w:hyperlink>
            </w:p>
            <w:p w14:paraId="1E95D3DC" w14:textId="162A3983" w:rsidR="00817337" w:rsidRDefault="00817337">
              <w:pPr>
                <w:pStyle w:val="INNH1"/>
                <w:rPr>
                  <w:rFonts w:eastAsiaTheme="minorEastAsia" w:cstheme="minorBidi"/>
                  <w:b w:val="0"/>
                  <w:caps w:val="0"/>
                  <w:noProof/>
                  <w:color w:val="auto"/>
                  <w:kern w:val="0"/>
                  <w:sz w:val="22"/>
                  <w:szCs w:val="22"/>
                  <w14:ligatures w14:val="none"/>
                </w:rPr>
              </w:pPr>
              <w:hyperlink w:anchor="_Toc483769742" w:history="1">
                <w:r w:rsidRPr="004753F8">
                  <w:rPr>
                    <w:rStyle w:val="Hyperkobling"/>
                    <w:noProof/>
                  </w:rPr>
                  <w:t>Idè og konsept</w:t>
                </w:r>
                <w:r>
                  <w:rPr>
                    <w:noProof/>
                    <w:webHidden/>
                  </w:rPr>
                  <w:tab/>
                </w:r>
                <w:r>
                  <w:rPr>
                    <w:noProof/>
                    <w:webHidden/>
                  </w:rPr>
                  <w:fldChar w:fldCharType="begin"/>
                </w:r>
                <w:r>
                  <w:rPr>
                    <w:noProof/>
                    <w:webHidden/>
                  </w:rPr>
                  <w:instrText xml:space="preserve"> PAGEREF _Toc483769742 \h </w:instrText>
                </w:r>
                <w:r>
                  <w:rPr>
                    <w:noProof/>
                    <w:webHidden/>
                  </w:rPr>
                </w:r>
                <w:r>
                  <w:rPr>
                    <w:noProof/>
                    <w:webHidden/>
                  </w:rPr>
                  <w:fldChar w:fldCharType="separate"/>
                </w:r>
                <w:r>
                  <w:rPr>
                    <w:noProof/>
                    <w:webHidden/>
                  </w:rPr>
                  <w:t>5</w:t>
                </w:r>
                <w:r>
                  <w:rPr>
                    <w:noProof/>
                    <w:webHidden/>
                  </w:rPr>
                  <w:fldChar w:fldCharType="end"/>
                </w:r>
              </w:hyperlink>
            </w:p>
            <w:p w14:paraId="74ED6307" w14:textId="3F770911" w:rsidR="00817337" w:rsidRDefault="00817337">
              <w:pPr>
                <w:pStyle w:val="INNH2"/>
                <w:rPr>
                  <w:rFonts w:eastAsiaTheme="minorEastAsia" w:cstheme="minorBidi"/>
                  <w:noProof/>
                  <w:kern w:val="0"/>
                  <w:sz w:val="22"/>
                  <w:szCs w:val="22"/>
                  <w14:ligatures w14:val="none"/>
                </w:rPr>
              </w:pPr>
              <w:hyperlink w:anchor="_Toc483769743" w:history="1">
                <w:r w:rsidRPr="004753F8">
                  <w:rPr>
                    <w:rStyle w:val="Hyperkobling"/>
                    <w:noProof/>
                  </w:rPr>
                  <w:t>Hvordan vi kom fram til ideen</w:t>
                </w:r>
                <w:r>
                  <w:rPr>
                    <w:noProof/>
                    <w:webHidden/>
                  </w:rPr>
                  <w:tab/>
                </w:r>
                <w:r>
                  <w:rPr>
                    <w:noProof/>
                    <w:webHidden/>
                  </w:rPr>
                  <w:fldChar w:fldCharType="begin"/>
                </w:r>
                <w:r>
                  <w:rPr>
                    <w:noProof/>
                    <w:webHidden/>
                  </w:rPr>
                  <w:instrText xml:space="preserve"> PAGEREF _Toc483769743 \h </w:instrText>
                </w:r>
                <w:r>
                  <w:rPr>
                    <w:noProof/>
                    <w:webHidden/>
                  </w:rPr>
                </w:r>
                <w:r>
                  <w:rPr>
                    <w:noProof/>
                    <w:webHidden/>
                  </w:rPr>
                  <w:fldChar w:fldCharType="separate"/>
                </w:r>
                <w:r>
                  <w:rPr>
                    <w:noProof/>
                    <w:webHidden/>
                  </w:rPr>
                  <w:t>5</w:t>
                </w:r>
                <w:r>
                  <w:rPr>
                    <w:noProof/>
                    <w:webHidden/>
                  </w:rPr>
                  <w:fldChar w:fldCharType="end"/>
                </w:r>
              </w:hyperlink>
            </w:p>
            <w:p w14:paraId="51FD0804" w14:textId="513FEA2E" w:rsidR="00817337" w:rsidRDefault="00817337">
              <w:pPr>
                <w:pStyle w:val="INNH2"/>
                <w:rPr>
                  <w:rFonts w:eastAsiaTheme="minorEastAsia" w:cstheme="minorBidi"/>
                  <w:noProof/>
                  <w:kern w:val="0"/>
                  <w:sz w:val="22"/>
                  <w:szCs w:val="22"/>
                  <w14:ligatures w14:val="none"/>
                </w:rPr>
              </w:pPr>
              <w:hyperlink w:anchor="_Toc483769744" w:history="1">
                <w:r w:rsidRPr="004753F8">
                  <w:rPr>
                    <w:rStyle w:val="Hyperkobling"/>
                    <w:noProof/>
                  </w:rPr>
                  <w:t>Hva er ideen</w:t>
                </w:r>
                <w:r>
                  <w:rPr>
                    <w:noProof/>
                    <w:webHidden/>
                  </w:rPr>
                  <w:tab/>
                </w:r>
                <w:r>
                  <w:rPr>
                    <w:noProof/>
                    <w:webHidden/>
                  </w:rPr>
                  <w:fldChar w:fldCharType="begin"/>
                </w:r>
                <w:r>
                  <w:rPr>
                    <w:noProof/>
                    <w:webHidden/>
                  </w:rPr>
                  <w:instrText xml:space="preserve"> PAGEREF _Toc483769744 \h </w:instrText>
                </w:r>
                <w:r>
                  <w:rPr>
                    <w:noProof/>
                    <w:webHidden/>
                  </w:rPr>
                </w:r>
                <w:r>
                  <w:rPr>
                    <w:noProof/>
                    <w:webHidden/>
                  </w:rPr>
                  <w:fldChar w:fldCharType="separate"/>
                </w:r>
                <w:r>
                  <w:rPr>
                    <w:noProof/>
                    <w:webHidden/>
                  </w:rPr>
                  <w:t>5</w:t>
                </w:r>
                <w:r>
                  <w:rPr>
                    <w:noProof/>
                    <w:webHidden/>
                  </w:rPr>
                  <w:fldChar w:fldCharType="end"/>
                </w:r>
              </w:hyperlink>
            </w:p>
            <w:p w14:paraId="732960AF" w14:textId="496A9FCA" w:rsidR="00817337" w:rsidRDefault="00817337">
              <w:pPr>
                <w:pStyle w:val="INNH2"/>
                <w:rPr>
                  <w:rFonts w:eastAsiaTheme="minorEastAsia" w:cstheme="minorBidi"/>
                  <w:noProof/>
                  <w:kern w:val="0"/>
                  <w:sz w:val="22"/>
                  <w:szCs w:val="22"/>
                  <w14:ligatures w14:val="none"/>
                </w:rPr>
              </w:pPr>
              <w:hyperlink w:anchor="_Toc483769745" w:history="1">
                <w:r w:rsidRPr="004753F8">
                  <w:rPr>
                    <w:rStyle w:val="Hyperkobling"/>
                    <w:noProof/>
                  </w:rPr>
                  <w:t>Hva er unike med vår ide?</w:t>
                </w:r>
                <w:r>
                  <w:rPr>
                    <w:noProof/>
                    <w:webHidden/>
                  </w:rPr>
                  <w:tab/>
                </w:r>
                <w:r>
                  <w:rPr>
                    <w:noProof/>
                    <w:webHidden/>
                  </w:rPr>
                  <w:fldChar w:fldCharType="begin"/>
                </w:r>
                <w:r>
                  <w:rPr>
                    <w:noProof/>
                    <w:webHidden/>
                  </w:rPr>
                  <w:instrText xml:space="preserve"> PAGEREF _Toc483769745 \h </w:instrText>
                </w:r>
                <w:r>
                  <w:rPr>
                    <w:noProof/>
                    <w:webHidden/>
                  </w:rPr>
                </w:r>
                <w:r>
                  <w:rPr>
                    <w:noProof/>
                    <w:webHidden/>
                  </w:rPr>
                  <w:fldChar w:fldCharType="separate"/>
                </w:r>
                <w:r>
                  <w:rPr>
                    <w:noProof/>
                    <w:webHidden/>
                  </w:rPr>
                  <w:t>5</w:t>
                </w:r>
                <w:r>
                  <w:rPr>
                    <w:noProof/>
                    <w:webHidden/>
                  </w:rPr>
                  <w:fldChar w:fldCharType="end"/>
                </w:r>
              </w:hyperlink>
            </w:p>
            <w:p w14:paraId="156F149C" w14:textId="5C41F239" w:rsidR="00817337" w:rsidRDefault="00817337">
              <w:pPr>
                <w:pStyle w:val="INNH2"/>
                <w:rPr>
                  <w:rFonts w:eastAsiaTheme="minorEastAsia" w:cstheme="minorBidi"/>
                  <w:noProof/>
                  <w:kern w:val="0"/>
                  <w:sz w:val="22"/>
                  <w:szCs w:val="22"/>
                  <w14:ligatures w14:val="none"/>
                </w:rPr>
              </w:pPr>
              <w:hyperlink w:anchor="_Toc483769746" w:history="1">
                <w:r w:rsidRPr="004753F8">
                  <w:rPr>
                    <w:rStyle w:val="Hyperkobling"/>
                    <w:noProof/>
                  </w:rPr>
                  <w:t>Hva er vårt fokusområde?</w:t>
                </w:r>
                <w:r>
                  <w:rPr>
                    <w:noProof/>
                    <w:webHidden/>
                  </w:rPr>
                  <w:tab/>
                </w:r>
                <w:r>
                  <w:rPr>
                    <w:noProof/>
                    <w:webHidden/>
                  </w:rPr>
                  <w:fldChar w:fldCharType="begin"/>
                </w:r>
                <w:r>
                  <w:rPr>
                    <w:noProof/>
                    <w:webHidden/>
                  </w:rPr>
                  <w:instrText xml:space="preserve"> PAGEREF _Toc483769746 \h </w:instrText>
                </w:r>
                <w:r>
                  <w:rPr>
                    <w:noProof/>
                    <w:webHidden/>
                  </w:rPr>
                </w:r>
                <w:r>
                  <w:rPr>
                    <w:noProof/>
                    <w:webHidden/>
                  </w:rPr>
                  <w:fldChar w:fldCharType="separate"/>
                </w:r>
                <w:r>
                  <w:rPr>
                    <w:noProof/>
                    <w:webHidden/>
                  </w:rPr>
                  <w:t>6</w:t>
                </w:r>
                <w:r>
                  <w:rPr>
                    <w:noProof/>
                    <w:webHidden/>
                  </w:rPr>
                  <w:fldChar w:fldCharType="end"/>
                </w:r>
              </w:hyperlink>
            </w:p>
            <w:p w14:paraId="61766209" w14:textId="09C49321" w:rsidR="00817337" w:rsidRDefault="00817337">
              <w:pPr>
                <w:pStyle w:val="INNH1"/>
                <w:rPr>
                  <w:rFonts w:eastAsiaTheme="minorEastAsia" w:cstheme="minorBidi"/>
                  <w:b w:val="0"/>
                  <w:caps w:val="0"/>
                  <w:noProof/>
                  <w:color w:val="auto"/>
                  <w:kern w:val="0"/>
                  <w:sz w:val="22"/>
                  <w:szCs w:val="22"/>
                  <w14:ligatures w14:val="none"/>
                </w:rPr>
              </w:pPr>
              <w:hyperlink w:anchor="_Toc483769747" w:history="1">
                <w:r w:rsidRPr="004753F8">
                  <w:rPr>
                    <w:rStyle w:val="Hyperkobling"/>
                    <w:noProof/>
                  </w:rPr>
                  <w:t>Utviklingsmetodikk</w:t>
                </w:r>
                <w:r>
                  <w:rPr>
                    <w:noProof/>
                    <w:webHidden/>
                  </w:rPr>
                  <w:tab/>
                </w:r>
                <w:r>
                  <w:rPr>
                    <w:noProof/>
                    <w:webHidden/>
                  </w:rPr>
                  <w:fldChar w:fldCharType="begin"/>
                </w:r>
                <w:r>
                  <w:rPr>
                    <w:noProof/>
                    <w:webHidden/>
                  </w:rPr>
                  <w:instrText xml:space="preserve"> PAGEREF _Toc483769747 \h </w:instrText>
                </w:r>
                <w:r>
                  <w:rPr>
                    <w:noProof/>
                    <w:webHidden/>
                  </w:rPr>
                </w:r>
                <w:r>
                  <w:rPr>
                    <w:noProof/>
                    <w:webHidden/>
                  </w:rPr>
                  <w:fldChar w:fldCharType="separate"/>
                </w:r>
                <w:r>
                  <w:rPr>
                    <w:noProof/>
                    <w:webHidden/>
                  </w:rPr>
                  <w:t>7</w:t>
                </w:r>
                <w:r>
                  <w:rPr>
                    <w:noProof/>
                    <w:webHidden/>
                  </w:rPr>
                  <w:fldChar w:fldCharType="end"/>
                </w:r>
              </w:hyperlink>
            </w:p>
            <w:p w14:paraId="159BEA69" w14:textId="11CBEB6F" w:rsidR="00817337" w:rsidRDefault="00817337">
              <w:pPr>
                <w:pStyle w:val="INNH2"/>
                <w:rPr>
                  <w:rFonts w:eastAsiaTheme="minorEastAsia" w:cstheme="minorBidi"/>
                  <w:noProof/>
                  <w:kern w:val="0"/>
                  <w:sz w:val="22"/>
                  <w:szCs w:val="22"/>
                  <w14:ligatures w14:val="none"/>
                </w:rPr>
              </w:pPr>
              <w:hyperlink w:anchor="_Toc483769748" w:history="1">
                <w:r w:rsidRPr="004753F8">
                  <w:rPr>
                    <w:rStyle w:val="Hyperkobling"/>
                    <w:noProof/>
                  </w:rPr>
                  <w:t>Organisering</w:t>
                </w:r>
                <w:r>
                  <w:rPr>
                    <w:noProof/>
                    <w:webHidden/>
                  </w:rPr>
                  <w:tab/>
                </w:r>
                <w:r>
                  <w:rPr>
                    <w:noProof/>
                    <w:webHidden/>
                  </w:rPr>
                  <w:fldChar w:fldCharType="begin"/>
                </w:r>
                <w:r>
                  <w:rPr>
                    <w:noProof/>
                    <w:webHidden/>
                  </w:rPr>
                  <w:instrText xml:space="preserve"> PAGEREF _Toc483769748 \h </w:instrText>
                </w:r>
                <w:r>
                  <w:rPr>
                    <w:noProof/>
                    <w:webHidden/>
                  </w:rPr>
                </w:r>
                <w:r>
                  <w:rPr>
                    <w:noProof/>
                    <w:webHidden/>
                  </w:rPr>
                  <w:fldChar w:fldCharType="separate"/>
                </w:r>
                <w:r>
                  <w:rPr>
                    <w:noProof/>
                    <w:webHidden/>
                  </w:rPr>
                  <w:t>7</w:t>
                </w:r>
                <w:r>
                  <w:rPr>
                    <w:noProof/>
                    <w:webHidden/>
                  </w:rPr>
                  <w:fldChar w:fldCharType="end"/>
                </w:r>
              </w:hyperlink>
            </w:p>
            <w:p w14:paraId="197C6A48" w14:textId="34A2C20B" w:rsidR="00817337" w:rsidRDefault="00817337">
              <w:pPr>
                <w:pStyle w:val="INNH2"/>
                <w:rPr>
                  <w:rFonts w:eastAsiaTheme="minorEastAsia" w:cstheme="minorBidi"/>
                  <w:noProof/>
                  <w:kern w:val="0"/>
                  <w:sz w:val="22"/>
                  <w:szCs w:val="22"/>
                  <w14:ligatures w14:val="none"/>
                </w:rPr>
              </w:pPr>
              <w:hyperlink w:anchor="_Toc483769749" w:history="1">
                <w:r w:rsidRPr="004753F8">
                  <w:rPr>
                    <w:rStyle w:val="Hyperkobling"/>
                    <w:noProof/>
                  </w:rPr>
                  <w:t>Ansvarsfordeling</w:t>
                </w:r>
                <w:r>
                  <w:rPr>
                    <w:noProof/>
                    <w:webHidden/>
                  </w:rPr>
                  <w:tab/>
                </w:r>
                <w:r>
                  <w:rPr>
                    <w:noProof/>
                    <w:webHidden/>
                  </w:rPr>
                  <w:fldChar w:fldCharType="begin"/>
                </w:r>
                <w:r>
                  <w:rPr>
                    <w:noProof/>
                    <w:webHidden/>
                  </w:rPr>
                  <w:instrText xml:space="preserve"> PAGEREF _Toc483769749 \h </w:instrText>
                </w:r>
                <w:r>
                  <w:rPr>
                    <w:noProof/>
                    <w:webHidden/>
                  </w:rPr>
                </w:r>
                <w:r>
                  <w:rPr>
                    <w:noProof/>
                    <w:webHidden/>
                  </w:rPr>
                  <w:fldChar w:fldCharType="separate"/>
                </w:r>
                <w:r>
                  <w:rPr>
                    <w:noProof/>
                    <w:webHidden/>
                  </w:rPr>
                  <w:t>8</w:t>
                </w:r>
                <w:r>
                  <w:rPr>
                    <w:noProof/>
                    <w:webHidden/>
                  </w:rPr>
                  <w:fldChar w:fldCharType="end"/>
                </w:r>
              </w:hyperlink>
            </w:p>
            <w:p w14:paraId="5505FF1B" w14:textId="5987BA4A" w:rsidR="00817337" w:rsidRDefault="00817337">
              <w:pPr>
                <w:pStyle w:val="INNH2"/>
                <w:rPr>
                  <w:rFonts w:eastAsiaTheme="minorEastAsia" w:cstheme="minorBidi"/>
                  <w:noProof/>
                  <w:kern w:val="0"/>
                  <w:sz w:val="22"/>
                  <w:szCs w:val="22"/>
                  <w14:ligatures w14:val="none"/>
                </w:rPr>
              </w:pPr>
              <w:hyperlink w:anchor="_Toc483769750" w:history="1">
                <w:r w:rsidRPr="004753F8">
                  <w:rPr>
                    <w:rStyle w:val="Hyperkobling"/>
                    <w:noProof/>
                  </w:rPr>
                  <w:t>Samhandling med bruker</w:t>
                </w:r>
                <w:r>
                  <w:rPr>
                    <w:noProof/>
                    <w:webHidden/>
                  </w:rPr>
                  <w:tab/>
                </w:r>
                <w:r>
                  <w:rPr>
                    <w:noProof/>
                    <w:webHidden/>
                  </w:rPr>
                  <w:fldChar w:fldCharType="begin"/>
                </w:r>
                <w:r>
                  <w:rPr>
                    <w:noProof/>
                    <w:webHidden/>
                  </w:rPr>
                  <w:instrText xml:space="preserve"> PAGEREF _Toc483769750 \h </w:instrText>
                </w:r>
                <w:r>
                  <w:rPr>
                    <w:noProof/>
                    <w:webHidden/>
                  </w:rPr>
                </w:r>
                <w:r>
                  <w:rPr>
                    <w:noProof/>
                    <w:webHidden/>
                  </w:rPr>
                  <w:fldChar w:fldCharType="separate"/>
                </w:r>
                <w:r>
                  <w:rPr>
                    <w:noProof/>
                    <w:webHidden/>
                  </w:rPr>
                  <w:t>8</w:t>
                </w:r>
                <w:r>
                  <w:rPr>
                    <w:noProof/>
                    <w:webHidden/>
                  </w:rPr>
                  <w:fldChar w:fldCharType="end"/>
                </w:r>
              </w:hyperlink>
            </w:p>
            <w:p w14:paraId="62189C6D" w14:textId="665698DD" w:rsidR="00817337" w:rsidRDefault="00817337">
              <w:pPr>
                <w:pStyle w:val="INNH1"/>
                <w:rPr>
                  <w:rFonts w:eastAsiaTheme="minorEastAsia" w:cstheme="minorBidi"/>
                  <w:b w:val="0"/>
                  <w:caps w:val="0"/>
                  <w:noProof/>
                  <w:color w:val="auto"/>
                  <w:kern w:val="0"/>
                  <w:sz w:val="22"/>
                  <w:szCs w:val="22"/>
                  <w14:ligatures w14:val="none"/>
                </w:rPr>
              </w:pPr>
              <w:hyperlink w:anchor="_Toc483769751" w:history="1">
                <w:r w:rsidRPr="004753F8">
                  <w:rPr>
                    <w:rStyle w:val="Hyperkobling"/>
                    <w:noProof/>
                  </w:rPr>
                  <w:t>Prototype</w:t>
                </w:r>
                <w:r>
                  <w:rPr>
                    <w:noProof/>
                    <w:webHidden/>
                  </w:rPr>
                  <w:tab/>
                </w:r>
                <w:r>
                  <w:rPr>
                    <w:noProof/>
                    <w:webHidden/>
                  </w:rPr>
                  <w:fldChar w:fldCharType="begin"/>
                </w:r>
                <w:r>
                  <w:rPr>
                    <w:noProof/>
                    <w:webHidden/>
                  </w:rPr>
                  <w:instrText xml:space="preserve"> PAGEREF _Toc483769751 \h </w:instrText>
                </w:r>
                <w:r>
                  <w:rPr>
                    <w:noProof/>
                    <w:webHidden/>
                  </w:rPr>
                </w:r>
                <w:r>
                  <w:rPr>
                    <w:noProof/>
                    <w:webHidden/>
                  </w:rPr>
                  <w:fldChar w:fldCharType="separate"/>
                </w:r>
                <w:r>
                  <w:rPr>
                    <w:noProof/>
                    <w:webHidden/>
                  </w:rPr>
                  <w:t>9</w:t>
                </w:r>
                <w:r>
                  <w:rPr>
                    <w:noProof/>
                    <w:webHidden/>
                  </w:rPr>
                  <w:fldChar w:fldCharType="end"/>
                </w:r>
              </w:hyperlink>
            </w:p>
            <w:p w14:paraId="6535F7D5" w14:textId="603B401E" w:rsidR="00817337" w:rsidRDefault="00817337">
              <w:pPr>
                <w:pStyle w:val="INNH2"/>
                <w:rPr>
                  <w:rFonts w:eastAsiaTheme="minorEastAsia" w:cstheme="minorBidi"/>
                  <w:noProof/>
                  <w:kern w:val="0"/>
                  <w:sz w:val="22"/>
                  <w:szCs w:val="22"/>
                  <w14:ligatures w14:val="none"/>
                </w:rPr>
              </w:pPr>
              <w:hyperlink w:anchor="_Toc483769752" w:history="1">
                <w:r w:rsidRPr="004753F8">
                  <w:rPr>
                    <w:rStyle w:val="Hyperkobling"/>
                    <w:noProof/>
                  </w:rPr>
                  <w:t>Verktøy for utvikling av prototype</w:t>
                </w:r>
                <w:r>
                  <w:rPr>
                    <w:noProof/>
                    <w:webHidden/>
                  </w:rPr>
                  <w:tab/>
                </w:r>
                <w:r>
                  <w:rPr>
                    <w:noProof/>
                    <w:webHidden/>
                  </w:rPr>
                  <w:fldChar w:fldCharType="begin"/>
                </w:r>
                <w:r>
                  <w:rPr>
                    <w:noProof/>
                    <w:webHidden/>
                  </w:rPr>
                  <w:instrText xml:space="preserve"> PAGEREF _Toc483769752 \h </w:instrText>
                </w:r>
                <w:r>
                  <w:rPr>
                    <w:noProof/>
                    <w:webHidden/>
                  </w:rPr>
                </w:r>
                <w:r>
                  <w:rPr>
                    <w:noProof/>
                    <w:webHidden/>
                  </w:rPr>
                  <w:fldChar w:fldCharType="separate"/>
                </w:r>
                <w:r>
                  <w:rPr>
                    <w:noProof/>
                    <w:webHidden/>
                  </w:rPr>
                  <w:t>9</w:t>
                </w:r>
                <w:r>
                  <w:rPr>
                    <w:noProof/>
                    <w:webHidden/>
                  </w:rPr>
                  <w:fldChar w:fldCharType="end"/>
                </w:r>
              </w:hyperlink>
            </w:p>
            <w:p w14:paraId="62719858" w14:textId="615BD824" w:rsidR="00817337" w:rsidRDefault="00817337">
              <w:pPr>
                <w:pStyle w:val="INNH2"/>
                <w:rPr>
                  <w:rFonts w:eastAsiaTheme="minorEastAsia" w:cstheme="minorBidi"/>
                  <w:noProof/>
                  <w:kern w:val="0"/>
                  <w:sz w:val="22"/>
                  <w:szCs w:val="22"/>
                  <w14:ligatures w14:val="none"/>
                </w:rPr>
              </w:pPr>
              <w:hyperlink w:anchor="_Toc483769753" w:history="1">
                <w:r w:rsidRPr="004753F8">
                  <w:rPr>
                    <w:rStyle w:val="Hyperkobling"/>
                    <w:noProof/>
                  </w:rPr>
                  <w:t>Intervjuer og feedback til prototypen</w:t>
                </w:r>
                <w:r>
                  <w:rPr>
                    <w:noProof/>
                    <w:webHidden/>
                  </w:rPr>
                  <w:tab/>
                </w:r>
                <w:r>
                  <w:rPr>
                    <w:noProof/>
                    <w:webHidden/>
                  </w:rPr>
                  <w:fldChar w:fldCharType="begin"/>
                </w:r>
                <w:r>
                  <w:rPr>
                    <w:noProof/>
                    <w:webHidden/>
                  </w:rPr>
                  <w:instrText xml:space="preserve"> PAGEREF _Toc483769753 \h </w:instrText>
                </w:r>
                <w:r>
                  <w:rPr>
                    <w:noProof/>
                    <w:webHidden/>
                  </w:rPr>
                </w:r>
                <w:r>
                  <w:rPr>
                    <w:noProof/>
                    <w:webHidden/>
                  </w:rPr>
                  <w:fldChar w:fldCharType="separate"/>
                </w:r>
                <w:r>
                  <w:rPr>
                    <w:noProof/>
                    <w:webHidden/>
                  </w:rPr>
                  <w:t>9</w:t>
                </w:r>
                <w:r>
                  <w:rPr>
                    <w:noProof/>
                    <w:webHidden/>
                  </w:rPr>
                  <w:fldChar w:fldCharType="end"/>
                </w:r>
              </w:hyperlink>
            </w:p>
            <w:p w14:paraId="3AEE4C60" w14:textId="6D819151" w:rsidR="00817337" w:rsidRDefault="00817337">
              <w:pPr>
                <w:pStyle w:val="INNH2"/>
                <w:rPr>
                  <w:rFonts w:eastAsiaTheme="minorEastAsia" w:cstheme="minorBidi"/>
                  <w:noProof/>
                  <w:kern w:val="0"/>
                  <w:sz w:val="22"/>
                  <w:szCs w:val="22"/>
                  <w14:ligatures w14:val="none"/>
                </w:rPr>
              </w:pPr>
              <w:hyperlink w:anchor="_Toc483769754" w:history="1">
                <w:r w:rsidRPr="004753F8">
                  <w:rPr>
                    <w:rStyle w:val="Hyperkobling"/>
                    <w:noProof/>
                  </w:rPr>
                  <w:t>Hvordan vi bruke prototypen til videre utvikling</w:t>
                </w:r>
                <w:r>
                  <w:rPr>
                    <w:noProof/>
                    <w:webHidden/>
                  </w:rPr>
                  <w:tab/>
                </w:r>
                <w:r>
                  <w:rPr>
                    <w:noProof/>
                    <w:webHidden/>
                  </w:rPr>
                  <w:fldChar w:fldCharType="begin"/>
                </w:r>
                <w:r>
                  <w:rPr>
                    <w:noProof/>
                    <w:webHidden/>
                  </w:rPr>
                  <w:instrText xml:space="preserve"> PAGEREF _Toc483769754 \h </w:instrText>
                </w:r>
                <w:r>
                  <w:rPr>
                    <w:noProof/>
                    <w:webHidden/>
                  </w:rPr>
                </w:r>
                <w:r>
                  <w:rPr>
                    <w:noProof/>
                    <w:webHidden/>
                  </w:rPr>
                  <w:fldChar w:fldCharType="separate"/>
                </w:r>
                <w:r>
                  <w:rPr>
                    <w:noProof/>
                    <w:webHidden/>
                  </w:rPr>
                  <w:t>9</w:t>
                </w:r>
                <w:r>
                  <w:rPr>
                    <w:noProof/>
                    <w:webHidden/>
                  </w:rPr>
                  <w:fldChar w:fldCharType="end"/>
                </w:r>
              </w:hyperlink>
            </w:p>
            <w:p w14:paraId="62F4C1A2" w14:textId="29037F86" w:rsidR="00817337" w:rsidRDefault="00817337">
              <w:pPr>
                <w:pStyle w:val="INNH2"/>
                <w:rPr>
                  <w:rFonts w:eastAsiaTheme="minorEastAsia" w:cstheme="minorBidi"/>
                  <w:noProof/>
                  <w:kern w:val="0"/>
                  <w:sz w:val="22"/>
                  <w:szCs w:val="22"/>
                  <w14:ligatures w14:val="none"/>
                </w:rPr>
              </w:pPr>
              <w:hyperlink w:anchor="_Toc483769755" w:history="1">
                <w:r w:rsidRPr="004753F8">
                  <w:rPr>
                    <w:rStyle w:val="Hyperkobling"/>
                    <w:noProof/>
                  </w:rPr>
                  <w:t>Skjermbilder fra utvikling av prototype</w:t>
                </w:r>
                <w:r>
                  <w:rPr>
                    <w:noProof/>
                    <w:webHidden/>
                  </w:rPr>
                  <w:tab/>
                </w:r>
                <w:r>
                  <w:rPr>
                    <w:noProof/>
                    <w:webHidden/>
                  </w:rPr>
                  <w:fldChar w:fldCharType="begin"/>
                </w:r>
                <w:r>
                  <w:rPr>
                    <w:noProof/>
                    <w:webHidden/>
                  </w:rPr>
                  <w:instrText xml:space="preserve"> PAGEREF _Toc483769755 \h </w:instrText>
                </w:r>
                <w:r>
                  <w:rPr>
                    <w:noProof/>
                    <w:webHidden/>
                  </w:rPr>
                </w:r>
                <w:r>
                  <w:rPr>
                    <w:noProof/>
                    <w:webHidden/>
                  </w:rPr>
                  <w:fldChar w:fldCharType="separate"/>
                </w:r>
                <w:r>
                  <w:rPr>
                    <w:noProof/>
                    <w:webHidden/>
                  </w:rPr>
                  <w:t>10</w:t>
                </w:r>
                <w:r>
                  <w:rPr>
                    <w:noProof/>
                    <w:webHidden/>
                  </w:rPr>
                  <w:fldChar w:fldCharType="end"/>
                </w:r>
              </w:hyperlink>
            </w:p>
            <w:p w14:paraId="62B55DFC" w14:textId="3E4546AD" w:rsidR="00817337" w:rsidRDefault="00817337">
              <w:pPr>
                <w:pStyle w:val="INNH3"/>
                <w:rPr>
                  <w:rFonts w:eastAsiaTheme="minorEastAsia" w:cstheme="minorBidi"/>
                  <w:noProof/>
                  <w:kern w:val="0"/>
                  <w:sz w:val="22"/>
                  <w:szCs w:val="22"/>
                  <w14:ligatures w14:val="none"/>
                </w:rPr>
              </w:pPr>
              <w:hyperlink w:anchor="_Toc483769756" w:history="1">
                <w:r w:rsidRPr="004753F8">
                  <w:rPr>
                    <w:rStyle w:val="Hyperkobling"/>
                    <w:noProof/>
                  </w:rPr>
                  <w:t>Versjon 1:</w:t>
                </w:r>
                <w:r>
                  <w:rPr>
                    <w:noProof/>
                    <w:webHidden/>
                  </w:rPr>
                  <w:tab/>
                </w:r>
                <w:r>
                  <w:rPr>
                    <w:noProof/>
                    <w:webHidden/>
                  </w:rPr>
                  <w:fldChar w:fldCharType="begin"/>
                </w:r>
                <w:r>
                  <w:rPr>
                    <w:noProof/>
                    <w:webHidden/>
                  </w:rPr>
                  <w:instrText xml:space="preserve"> PAGEREF _Toc483769756 \h </w:instrText>
                </w:r>
                <w:r>
                  <w:rPr>
                    <w:noProof/>
                    <w:webHidden/>
                  </w:rPr>
                </w:r>
                <w:r>
                  <w:rPr>
                    <w:noProof/>
                    <w:webHidden/>
                  </w:rPr>
                  <w:fldChar w:fldCharType="separate"/>
                </w:r>
                <w:r>
                  <w:rPr>
                    <w:noProof/>
                    <w:webHidden/>
                  </w:rPr>
                  <w:t>10</w:t>
                </w:r>
                <w:r>
                  <w:rPr>
                    <w:noProof/>
                    <w:webHidden/>
                  </w:rPr>
                  <w:fldChar w:fldCharType="end"/>
                </w:r>
              </w:hyperlink>
            </w:p>
            <w:p w14:paraId="62E3693B" w14:textId="0769CC8F" w:rsidR="00817337" w:rsidRDefault="00817337">
              <w:pPr>
                <w:pStyle w:val="INNH3"/>
                <w:rPr>
                  <w:rFonts w:eastAsiaTheme="minorEastAsia" w:cstheme="minorBidi"/>
                  <w:noProof/>
                  <w:kern w:val="0"/>
                  <w:sz w:val="22"/>
                  <w:szCs w:val="22"/>
                  <w14:ligatures w14:val="none"/>
                </w:rPr>
              </w:pPr>
              <w:hyperlink w:anchor="_Toc483769757" w:history="1">
                <w:r w:rsidRPr="004753F8">
                  <w:rPr>
                    <w:rStyle w:val="Hyperkobling"/>
                    <w:noProof/>
                  </w:rPr>
                  <w:t>Versjon 2:</w:t>
                </w:r>
                <w:r>
                  <w:rPr>
                    <w:noProof/>
                    <w:webHidden/>
                  </w:rPr>
                  <w:tab/>
                </w:r>
                <w:r>
                  <w:rPr>
                    <w:noProof/>
                    <w:webHidden/>
                  </w:rPr>
                  <w:fldChar w:fldCharType="begin"/>
                </w:r>
                <w:r>
                  <w:rPr>
                    <w:noProof/>
                    <w:webHidden/>
                  </w:rPr>
                  <w:instrText xml:space="preserve"> PAGEREF _Toc483769757 \h </w:instrText>
                </w:r>
                <w:r>
                  <w:rPr>
                    <w:noProof/>
                    <w:webHidden/>
                  </w:rPr>
                </w:r>
                <w:r>
                  <w:rPr>
                    <w:noProof/>
                    <w:webHidden/>
                  </w:rPr>
                  <w:fldChar w:fldCharType="separate"/>
                </w:r>
                <w:r>
                  <w:rPr>
                    <w:noProof/>
                    <w:webHidden/>
                  </w:rPr>
                  <w:t>10</w:t>
                </w:r>
                <w:r>
                  <w:rPr>
                    <w:noProof/>
                    <w:webHidden/>
                  </w:rPr>
                  <w:fldChar w:fldCharType="end"/>
                </w:r>
              </w:hyperlink>
            </w:p>
            <w:p w14:paraId="4948F0B9" w14:textId="57B05733" w:rsidR="00817337" w:rsidRDefault="00817337">
              <w:pPr>
                <w:pStyle w:val="INNH3"/>
                <w:rPr>
                  <w:rFonts w:eastAsiaTheme="minorEastAsia" w:cstheme="minorBidi"/>
                  <w:noProof/>
                  <w:kern w:val="0"/>
                  <w:sz w:val="22"/>
                  <w:szCs w:val="22"/>
                  <w14:ligatures w14:val="none"/>
                </w:rPr>
              </w:pPr>
              <w:hyperlink w:anchor="_Toc483769758" w:history="1">
                <w:r w:rsidRPr="004753F8">
                  <w:rPr>
                    <w:rStyle w:val="Hyperkobling"/>
                    <w:noProof/>
                  </w:rPr>
                  <w:t>Versjon 3</w:t>
                </w:r>
                <w:r>
                  <w:rPr>
                    <w:noProof/>
                    <w:webHidden/>
                  </w:rPr>
                  <w:tab/>
                </w:r>
                <w:r>
                  <w:rPr>
                    <w:noProof/>
                    <w:webHidden/>
                  </w:rPr>
                  <w:fldChar w:fldCharType="begin"/>
                </w:r>
                <w:r>
                  <w:rPr>
                    <w:noProof/>
                    <w:webHidden/>
                  </w:rPr>
                  <w:instrText xml:space="preserve"> PAGEREF _Toc483769758 \h </w:instrText>
                </w:r>
                <w:r>
                  <w:rPr>
                    <w:noProof/>
                    <w:webHidden/>
                  </w:rPr>
                </w:r>
                <w:r>
                  <w:rPr>
                    <w:noProof/>
                    <w:webHidden/>
                  </w:rPr>
                  <w:fldChar w:fldCharType="separate"/>
                </w:r>
                <w:r>
                  <w:rPr>
                    <w:noProof/>
                    <w:webHidden/>
                  </w:rPr>
                  <w:t>10</w:t>
                </w:r>
                <w:r>
                  <w:rPr>
                    <w:noProof/>
                    <w:webHidden/>
                  </w:rPr>
                  <w:fldChar w:fldCharType="end"/>
                </w:r>
              </w:hyperlink>
            </w:p>
            <w:p w14:paraId="0E47BF74" w14:textId="57A65499" w:rsidR="00817337" w:rsidRDefault="00817337">
              <w:pPr>
                <w:pStyle w:val="INNH1"/>
                <w:rPr>
                  <w:rFonts w:eastAsiaTheme="minorEastAsia" w:cstheme="minorBidi"/>
                  <w:b w:val="0"/>
                  <w:caps w:val="0"/>
                  <w:noProof/>
                  <w:color w:val="auto"/>
                  <w:kern w:val="0"/>
                  <w:sz w:val="22"/>
                  <w:szCs w:val="22"/>
                  <w14:ligatures w14:val="none"/>
                </w:rPr>
              </w:pPr>
              <w:hyperlink w:anchor="_Toc483769759" w:history="1">
                <w:r w:rsidRPr="004753F8">
                  <w:rPr>
                    <w:rStyle w:val="Hyperkobling"/>
                    <w:noProof/>
                  </w:rPr>
                  <w:t>Prinsipper</w:t>
                </w:r>
                <w:r>
                  <w:rPr>
                    <w:noProof/>
                    <w:webHidden/>
                  </w:rPr>
                  <w:tab/>
                </w:r>
                <w:r>
                  <w:rPr>
                    <w:noProof/>
                    <w:webHidden/>
                  </w:rPr>
                  <w:fldChar w:fldCharType="begin"/>
                </w:r>
                <w:r>
                  <w:rPr>
                    <w:noProof/>
                    <w:webHidden/>
                  </w:rPr>
                  <w:instrText xml:space="preserve"> PAGEREF _Toc483769759 \h </w:instrText>
                </w:r>
                <w:r>
                  <w:rPr>
                    <w:noProof/>
                    <w:webHidden/>
                  </w:rPr>
                </w:r>
                <w:r>
                  <w:rPr>
                    <w:noProof/>
                    <w:webHidden/>
                  </w:rPr>
                  <w:fldChar w:fldCharType="separate"/>
                </w:r>
                <w:r>
                  <w:rPr>
                    <w:noProof/>
                    <w:webHidden/>
                  </w:rPr>
                  <w:t>11</w:t>
                </w:r>
                <w:r>
                  <w:rPr>
                    <w:noProof/>
                    <w:webHidden/>
                  </w:rPr>
                  <w:fldChar w:fldCharType="end"/>
                </w:r>
              </w:hyperlink>
            </w:p>
            <w:p w14:paraId="71887B3C" w14:textId="7878F0E8" w:rsidR="00817337" w:rsidRDefault="00817337">
              <w:pPr>
                <w:pStyle w:val="INNH2"/>
                <w:rPr>
                  <w:rFonts w:eastAsiaTheme="minorEastAsia" w:cstheme="minorBidi"/>
                  <w:noProof/>
                  <w:kern w:val="0"/>
                  <w:sz w:val="22"/>
                  <w:szCs w:val="22"/>
                  <w14:ligatures w14:val="none"/>
                </w:rPr>
              </w:pPr>
              <w:hyperlink w:anchor="_Toc483769760" w:history="1">
                <w:r w:rsidRPr="004753F8">
                  <w:rPr>
                    <w:rStyle w:val="Hyperkobling"/>
                    <w:noProof/>
                  </w:rPr>
                  <w:t>Målgruppen</w:t>
                </w:r>
                <w:r>
                  <w:rPr>
                    <w:noProof/>
                    <w:webHidden/>
                  </w:rPr>
                  <w:tab/>
                </w:r>
                <w:r>
                  <w:rPr>
                    <w:noProof/>
                    <w:webHidden/>
                  </w:rPr>
                  <w:fldChar w:fldCharType="begin"/>
                </w:r>
                <w:r>
                  <w:rPr>
                    <w:noProof/>
                    <w:webHidden/>
                  </w:rPr>
                  <w:instrText xml:space="preserve"> PAGEREF _Toc483769760 \h </w:instrText>
                </w:r>
                <w:r>
                  <w:rPr>
                    <w:noProof/>
                    <w:webHidden/>
                  </w:rPr>
                </w:r>
                <w:r>
                  <w:rPr>
                    <w:noProof/>
                    <w:webHidden/>
                  </w:rPr>
                  <w:fldChar w:fldCharType="separate"/>
                </w:r>
                <w:r>
                  <w:rPr>
                    <w:noProof/>
                    <w:webHidden/>
                  </w:rPr>
                  <w:t>11</w:t>
                </w:r>
                <w:r>
                  <w:rPr>
                    <w:noProof/>
                    <w:webHidden/>
                  </w:rPr>
                  <w:fldChar w:fldCharType="end"/>
                </w:r>
              </w:hyperlink>
            </w:p>
            <w:p w14:paraId="1BECB28C" w14:textId="008FC063" w:rsidR="00817337" w:rsidRDefault="00817337">
              <w:pPr>
                <w:pStyle w:val="INNH2"/>
                <w:rPr>
                  <w:rFonts w:eastAsiaTheme="minorEastAsia" w:cstheme="minorBidi"/>
                  <w:noProof/>
                  <w:kern w:val="0"/>
                  <w:sz w:val="22"/>
                  <w:szCs w:val="22"/>
                  <w14:ligatures w14:val="none"/>
                </w:rPr>
              </w:pPr>
              <w:hyperlink w:anchor="_Toc483769761" w:history="1">
                <w:r w:rsidRPr="004753F8">
                  <w:rPr>
                    <w:rStyle w:val="Hyperkobling"/>
                    <w:noProof/>
                  </w:rPr>
                  <w:t>Usability</w:t>
                </w:r>
                <w:r>
                  <w:rPr>
                    <w:noProof/>
                    <w:webHidden/>
                  </w:rPr>
                  <w:tab/>
                </w:r>
                <w:r>
                  <w:rPr>
                    <w:noProof/>
                    <w:webHidden/>
                  </w:rPr>
                  <w:fldChar w:fldCharType="begin"/>
                </w:r>
                <w:r>
                  <w:rPr>
                    <w:noProof/>
                    <w:webHidden/>
                  </w:rPr>
                  <w:instrText xml:space="preserve"> PAGEREF _Toc483769761 \h </w:instrText>
                </w:r>
                <w:r>
                  <w:rPr>
                    <w:noProof/>
                    <w:webHidden/>
                  </w:rPr>
                </w:r>
                <w:r>
                  <w:rPr>
                    <w:noProof/>
                    <w:webHidden/>
                  </w:rPr>
                  <w:fldChar w:fldCharType="separate"/>
                </w:r>
                <w:r>
                  <w:rPr>
                    <w:noProof/>
                    <w:webHidden/>
                  </w:rPr>
                  <w:t>11</w:t>
                </w:r>
                <w:r>
                  <w:rPr>
                    <w:noProof/>
                    <w:webHidden/>
                  </w:rPr>
                  <w:fldChar w:fldCharType="end"/>
                </w:r>
              </w:hyperlink>
            </w:p>
            <w:p w14:paraId="628A612D" w14:textId="386DACD1" w:rsidR="00817337" w:rsidRDefault="00817337">
              <w:pPr>
                <w:pStyle w:val="INNH2"/>
                <w:rPr>
                  <w:rFonts w:eastAsiaTheme="minorEastAsia" w:cstheme="minorBidi"/>
                  <w:noProof/>
                  <w:kern w:val="0"/>
                  <w:sz w:val="22"/>
                  <w:szCs w:val="22"/>
                  <w14:ligatures w14:val="none"/>
                </w:rPr>
              </w:pPr>
              <w:hyperlink w:anchor="_Toc483769762" w:history="1">
                <w:r w:rsidRPr="004753F8">
                  <w:rPr>
                    <w:rStyle w:val="Hyperkobling"/>
                    <w:noProof/>
                  </w:rPr>
                  <w:t>Designprinsipper / universell utforming / innhold &amp; tjenester</w:t>
                </w:r>
                <w:r>
                  <w:rPr>
                    <w:noProof/>
                    <w:webHidden/>
                  </w:rPr>
                  <w:tab/>
                </w:r>
                <w:r>
                  <w:rPr>
                    <w:noProof/>
                    <w:webHidden/>
                  </w:rPr>
                  <w:fldChar w:fldCharType="begin"/>
                </w:r>
                <w:r>
                  <w:rPr>
                    <w:noProof/>
                    <w:webHidden/>
                  </w:rPr>
                  <w:instrText xml:space="preserve"> PAGEREF _Toc483769762 \h </w:instrText>
                </w:r>
                <w:r>
                  <w:rPr>
                    <w:noProof/>
                    <w:webHidden/>
                  </w:rPr>
                </w:r>
                <w:r>
                  <w:rPr>
                    <w:noProof/>
                    <w:webHidden/>
                  </w:rPr>
                  <w:fldChar w:fldCharType="separate"/>
                </w:r>
                <w:r>
                  <w:rPr>
                    <w:noProof/>
                    <w:webHidden/>
                  </w:rPr>
                  <w:t>11</w:t>
                </w:r>
                <w:r>
                  <w:rPr>
                    <w:noProof/>
                    <w:webHidden/>
                  </w:rPr>
                  <w:fldChar w:fldCharType="end"/>
                </w:r>
              </w:hyperlink>
            </w:p>
            <w:p w14:paraId="71BEDDA7" w14:textId="175AAFCD" w:rsidR="00817337" w:rsidRDefault="00817337">
              <w:pPr>
                <w:pStyle w:val="INNH1"/>
                <w:rPr>
                  <w:rFonts w:eastAsiaTheme="minorEastAsia" w:cstheme="minorBidi"/>
                  <w:b w:val="0"/>
                  <w:caps w:val="0"/>
                  <w:noProof/>
                  <w:color w:val="auto"/>
                  <w:kern w:val="0"/>
                  <w:sz w:val="22"/>
                  <w:szCs w:val="22"/>
                  <w14:ligatures w14:val="none"/>
                </w:rPr>
              </w:pPr>
              <w:hyperlink w:anchor="_Toc483769763" w:history="1">
                <w:r w:rsidRPr="004753F8">
                  <w:rPr>
                    <w:rStyle w:val="Hyperkobling"/>
                    <w:noProof/>
                  </w:rPr>
                  <w:t>Prosess</w:t>
                </w:r>
                <w:r>
                  <w:rPr>
                    <w:noProof/>
                    <w:webHidden/>
                  </w:rPr>
                  <w:tab/>
                </w:r>
                <w:r>
                  <w:rPr>
                    <w:noProof/>
                    <w:webHidden/>
                  </w:rPr>
                  <w:fldChar w:fldCharType="begin"/>
                </w:r>
                <w:r>
                  <w:rPr>
                    <w:noProof/>
                    <w:webHidden/>
                  </w:rPr>
                  <w:instrText xml:space="preserve"> PAGEREF _Toc483769763 \h </w:instrText>
                </w:r>
                <w:r>
                  <w:rPr>
                    <w:noProof/>
                    <w:webHidden/>
                  </w:rPr>
                </w:r>
                <w:r>
                  <w:rPr>
                    <w:noProof/>
                    <w:webHidden/>
                  </w:rPr>
                  <w:fldChar w:fldCharType="separate"/>
                </w:r>
                <w:r>
                  <w:rPr>
                    <w:noProof/>
                    <w:webHidden/>
                  </w:rPr>
                  <w:t>13</w:t>
                </w:r>
                <w:r>
                  <w:rPr>
                    <w:noProof/>
                    <w:webHidden/>
                  </w:rPr>
                  <w:fldChar w:fldCharType="end"/>
                </w:r>
              </w:hyperlink>
            </w:p>
            <w:p w14:paraId="424A357F" w14:textId="7D4AAABC" w:rsidR="00817337" w:rsidRDefault="00817337">
              <w:pPr>
                <w:pStyle w:val="INNH2"/>
                <w:rPr>
                  <w:rFonts w:eastAsiaTheme="minorEastAsia" w:cstheme="minorBidi"/>
                  <w:noProof/>
                  <w:kern w:val="0"/>
                  <w:sz w:val="22"/>
                  <w:szCs w:val="22"/>
                  <w14:ligatures w14:val="none"/>
                </w:rPr>
              </w:pPr>
              <w:hyperlink w:anchor="_Toc483769764" w:history="1">
                <w:r w:rsidRPr="004753F8">
                  <w:rPr>
                    <w:rStyle w:val="Hyperkobling"/>
                    <w:noProof/>
                  </w:rPr>
                  <w:t>Fra start til slutt</w:t>
                </w:r>
                <w:r>
                  <w:rPr>
                    <w:noProof/>
                    <w:webHidden/>
                  </w:rPr>
                  <w:tab/>
                </w:r>
                <w:r>
                  <w:rPr>
                    <w:noProof/>
                    <w:webHidden/>
                  </w:rPr>
                  <w:fldChar w:fldCharType="begin"/>
                </w:r>
                <w:r>
                  <w:rPr>
                    <w:noProof/>
                    <w:webHidden/>
                  </w:rPr>
                  <w:instrText xml:space="preserve"> PAGEREF _Toc483769764 \h </w:instrText>
                </w:r>
                <w:r>
                  <w:rPr>
                    <w:noProof/>
                    <w:webHidden/>
                  </w:rPr>
                </w:r>
                <w:r>
                  <w:rPr>
                    <w:noProof/>
                    <w:webHidden/>
                  </w:rPr>
                  <w:fldChar w:fldCharType="separate"/>
                </w:r>
                <w:r>
                  <w:rPr>
                    <w:noProof/>
                    <w:webHidden/>
                  </w:rPr>
                  <w:t>13</w:t>
                </w:r>
                <w:r>
                  <w:rPr>
                    <w:noProof/>
                    <w:webHidden/>
                  </w:rPr>
                  <w:fldChar w:fldCharType="end"/>
                </w:r>
              </w:hyperlink>
            </w:p>
            <w:p w14:paraId="33F31D48" w14:textId="69AFEB22" w:rsidR="00817337" w:rsidRDefault="00817337">
              <w:pPr>
                <w:pStyle w:val="INNH2"/>
                <w:rPr>
                  <w:rFonts w:eastAsiaTheme="minorEastAsia" w:cstheme="minorBidi"/>
                  <w:noProof/>
                  <w:kern w:val="0"/>
                  <w:sz w:val="22"/>
                  <w:szCs w:val="22"/>
                  <w14:ligatures w14:val="none"/>
                </w:rPr>
              </w:pPr>
              <w:hyperlink w:anchor="_Toc483769765" w:history="1">
                <w:r w:rsidRPr="004753F8">
                  <w:rPr>
                    <w:rStyle w:val="Hyperkobling"/>
                    <w:noProof/>
                  </w:rPr>
                  <w:t>Videre utvikling</w:t>
                </w:r>
                <w:r>
                  <w:rPr>
                    <w:noProof/>
                    <w:webHidden/>
                  </w:rPr>
                  <w:tab/>
                </w:r>
                <w:r>
                  <w:rPr>
                    <w:noProof/>
                    <w:webHidden/>
                  </w:rPr>
                  <w:fldChar w:fldCharType="begin"/>
                </w:r>
                <w:r>
                  <w:rPr>
                    <w:noProof/>
                    <w:webHidden/>
                  </w:rPr>
                  <w:instrText xml:space="preserve"> PAGEREF _Toc483769765 \h </w:instrText>
                </w:r>
                <w:r>
                  <w:rPr>
                    <w:noProof/>
                    <w:webHidden/>
                  </w:rPr>
                </w:r>
                <w:r>
                  <w:rPr>
                    <w:noProof/>
                    <w:webHidden/>
                  </w:rPr>
                  <w:fldChar w:fldCharType="separate"/>
                </w:r>
                <w:r>
                  <w:rPr>
                    <w:noProof/>
                    <w:webHidden/>
                  </w:rPr>
                  <w:t>13</w:t>
                </w:r>
                <w:r>
                  <w:rPr>
                    <w:noProof/>
                    <w:webHidden/>
                  </w:rPr>
                  <w:fldChar w:fldCharType="end"/>
                </w:r>
              </w:hyperlink>
            </w:p>
            <w:p w14:paraId="10B72C53" w14:textId="76E75F26" w:rsidR="00817337" w:rsidRDefault="00817337">
              <w:pPr>
                <w:pStyle w:val="INNH1"/>
                <w:rPr>
                  <w:rFonts w:eastAsiaTheme="minorEastAsia" w:cstheme="minorBidi"/>
                  <w:b w:val="0"/>
                  <w:caps w:val="0"/>
                  <w:noProof/>
                  <w:color w:val="auto"/>
                  <w:kern w:val="0"/>
                  <w:sz w:val="22"/>
                  <w:szCs w:val="22"/>
                  <w14:ligatures w14:val="none"/>
                </w:rPr>
              </w:pPr>
              <w:hyperlink w:anchor="_Toc483769766" w:history="1">
                <w:r w:rsidRPr="004753F8">
                  <w:rPr>
                    <w:rStyle w:val="Hyperkobling"/>
                    <w:noProof/>
                  </w:rPr>
                  <w:t>Bruk av Git</w:t>
                </w:r>
                <w:r>
                  <w:rPr>
                    <w:noProof/>
                    <w:webHidden/>
                  </w:rPr>
                  <w:tab/>
                </w:r>
                <w:r>
                  <w:rPr>
                    <w:noProof/>
                    <w:webHidden/>
                  </w:rPr>
                  <w:fldChar w:fldCharType="begin"/>
                </w:r>
                <w:r>
                  <w:rPr>
                    <w:noProof/>
                    <w:webHidden/>
                  </w:rPr>
                  <w:instrText xml:space="preserve"> PAGEREF _Toc483769766 \h </w:instrText>
                </w:r>
                <w:r>
                  <w:rPr>
                    <w:noProof/>
                    <w:webHidden/>
                  </w:rPr>
                </w:r>
                <w:r>
                  <w:rPr>
                    <w:noProof/>
                    <w:webHidden/>
                  </w:rPr>
                  <w:fldChar w:fldCharType="separate"/>
                </w:r>
                <w:r>
                  <w:rPr>
                    <w:noProof/>
                    <w:webHidden/>
                  </w:rPr>
                  <w:t>14</w:t>
                </w:r>
                <w:r>
                  <w:rPr>
                    <w:noProof/>
                    <w:webHidden/>
                  </w:rPr>
                  <w:fldChar w:fldCharType="end"/>
                </w:r>
              </w:hyperlink>
            </w:p>
            <w:p w14:paraId="5E2C2579" w14:textId="61B0015F" w:rsidR="00817337" w:rsidRDefault="00817337">
              <w:pPr>
                <w:pStyle w:val="INNH2"/>
                <w:rPr>
                  <w:rFonts w:eastAsiaTheme="minorEastAsia" w:cstheme="minorBidi"/>
                  <w:noProof/>
                  <w:kern w:val="0"/>
                  <w:sz w:val="22"/>
                  <w:szCs w:val="22"/>
                  <w14:ligatures w14:val="none"/>
                </w:rPr>
              </w:pPr>
              <w:hyperlink w:anchor="_Toc483769767" w:history="1">
                <w:r w:rsidRPr="004753F8">
                  <w:rPr>
                    <w:rStyle w:val="Hyperkobling"/>
                    <w:noProof/>
                  </w:rPr>
                  <w:t>Hvorfor brukte vi Git</w:t>
                </w:r>
                <w:r>
                  <w:rPr>
                    <w:noProof/>
                    <w:webHidden/>
                  </w:rPr>
                  <w:tab/>
                </w:r>
                <w:r>
                  <w:rPr>
                    <w:noProof/>
                    <w:webHidden/>
                  </w:rPr>
                  <w:fldChar w:fldCharType="begin"/>
                </w:r>
                <w:r>
                  <w:rPr>
                    <w:noProof/>
                    <w:webHidden/>
                  </w:rPr>
                  <w:instrText xml:space="preserve"> PAGEREF _Toc483769767 \h </w:instrText>
                </w:r>
                <w:r>
                  <w:rPr>
                    <w:noProof/>
                    <w:webHidden/>
                  </w:rPr>
                </w:r>
                <w:r>
                  <w:rPr>
                    <w:noProof/>
                    <w:webHidden/>
                  </w:rPr>
                  <w:fldChar w:fldCharType="separate"/>
                </w:r>
                <w:r>
                  <w:rPr>
                    <w:noProof/>
                    <w:webHidden/>
                  </w:rPr>
                  <w:t>14</w:t>
                </w:r>
                <w:r>
                  <w:rPr>
                    <w:noProof/>
                    <w:webHidden/>
                  </w:rPr>
                  <w:fldChar w:fldCharType="end"/>
                </w:r>
              </w:hyperlink>
            </w:p>
            <w:p w14:paraId="5EA66B12" w14:textId="594BBDE1" w:rsidR="00817337" w:rsidRDefault="00817337">
              <w:pPr>
                <w:pStyle w:val="INNH2"/>
                <w:rPr>
                  <w:rFonts w:eastAsiaTheme="minorEastAsia" w:cstheme="minorBidi"/>
                  <w:noProof/>
                  <w:kern w:val="0"/>
                  <w:sz w:val="22"/>
                  <w:szCs w:val="22"/>
                  <w14:ligatures w14:val="none"/>
                </w:rPr>
              </w:pPr>
              <w:hyperlink w:anchor="_Toc483769768" w:history="1">
                <w:r w:rsidRPr="004753F8">
                  <w:rPr>
                    <w:rStyle w:val="Hyperkobling"/>
                    <w:noProof/>
                  </w:rPr>
                  <w:t>Hvordan vi brukte Git i dette prosjektet</w:t>
                </w:r>
                <w:r>
                  <w:rPr>
                    <w:noProof/>
                    <w:webHidden/>
                  </w:rPr>
                  <w:tab/>
                </w:r>
                <w:r>
                  <w:rPr>
                    <w:noProof/>
                    <w:webHidden/>
                  </w:rPr>
                  <w:fldChar w:fldCharType="begin"/>
                </w:r>
                <w:r>
                  <w:rPr>
                    <w:noProof/>
                    <w:webHidden/>
                  </w:rPr>
                  <w:instrText xml:space="preserve"> PAGEREF _Toc483769768 \h </w:instrText>
                </w:r>
                <w:r>
                  <w:rPr>
                    <w:noProof/>
                    <w:webHidden/>
                  </w:rPr>
                </w:r>
                <w:r>
                  <w:rPr>
                    <w:noProof/>
                    <w:webHidden/>
                  </w:rPr>
                  <w:fldChar w:fldCharType="separate"/>
                </w:r>
                <w:r>
                  <w:rPr>
                    <w:noProof/>
                    <w:webHidden/>
                  </w:rPr>
                  <w:t>14</w:t>
                </w:r>
                <w:r>
                  <w:rPr>
                    <w:noProof/>
                    <w:webHidden/>
                  </w:rPr>
                  <w:fldChar w:fldCharType="end"/>
                </w:r>
              </w:hyperlink>
            </w:p>
            <w:p w14:paraId="316682C2" w14:textId="7A74865F" w:rsidR="00817337" w:rsidRDefault="00817337">
              <w:pPr>
                <w:pStyle w:val="INNH1"/>
                <w:rPr>
                  <w:rFonts w:eastAsiaTheme="minorEastAsia" w:cstheme="minorBidi"/>
                  <w:b w:val="0"/>
                  <w:caps w:val="0"/>
                  <w:noProof/>
                  <w:color w:val="auto"/>
                  <w:kern w:val="0"/>
                  <w:sz w:val="22"/>
                  <w:szCs w:val="22"/>
                  <w14:ligatures w14:val="none"/>
                </w:rPr>
              </w:pPr>
              <w:hyperlink w:anchor="_Toc483769769" w:history="1">
                <w:r w:rsidRPr="004753F8">
                  <w:rPr>
                    <w:rStyle w:val="Hyperkobling"/>
                    <w:noProof/>
                  </w:rPr>
                  <w:t>Tekniske valg</w:t>
                </w:r>
                <w:r>
                  <w:rPr>
                    <w:noProof/>
                    <w:webHidden/>
                  </w:rPr>
                  <w:tab/>
                </w:r>
                <w:r>
                  <w:rPr>
                    <w:noProof/>
                    <w:webHidden/>
                  </w:rPr>
                  <w:fldChar w:fldCharType="begin"/>
                </w:r>
                <w:r>
                  <w:rPr>
                    <w:noProof/>
                    <w:webHidden/>
                  </w:rPr>
                  <w:instrText xml:space="preserve"> PAGEREF _Toc483769769 \h </w:instrText>
                </w:r>
                <w:r>
                  <w:rPr>
                    <w:noProof/>
                    <w:webHidden/>
                  </w:rPr>
                </w:r>
                <w:r>
                  <w:rPr>
                    <w:noProof/>
                    <w:webHidden/>
                  </w:rPr>
                  <w:fldChar w:fldCharType="separate"/>
                </w:r>
                <w:r>
                  <w:rPr>
                    <w:noProof/>
                    <w:webHidden/>
                  </w:rPr>
                  <w:t>16</w:t>
                </w:r>
                <w:r>
                  <w:rPr>
                    <w:noProof/>
                    <w:webHidden/>
                  </w:rPr>
                  <w:fldChar w:fldCharType="end"/>
                </w:r>
              </w:hyperlink>
            </w:p>
            <w:p w14:paraId="44B3118F" w14:textId="54D2D753" w:rsidR="00817337" w:rsidRDefault="00817337">
              <w:pPr>
                <w:pStyle w:val="INNH2"/>
                <w:rPr>
                  <w:rFonts w:eastAsiaTheme="minorEastAsia" w:cstheme="minorBidi"/>
                  <w:noProof/>
                  <w:kern w:val="0"/>
                  <w:sz w:val="22"/>
                  <w:szCs w:val="22"/>
                  <w14:ligatures w14:val="none"/>
                </w:rPr>
              </w:pPr>
              <w:hyperlink w:anchor="_Toc483769770" w:history="1">
                <w:r w:rsidRPr="004753F8">
                  <w:rPr>
                    <w:rStyle w:val="Hyperkobling"/>
                    <w:noProof/>
                  </w:rPr>
                  <w:t>Databaser</w:t>
                </w:r>
                <w:r>
                  <w:rPr>
                    <w:noProof/>
                    <w:webHidden/>
                  </w:rPr>
                  <w:tab/>
                </w:r>
                <w:r>
                  <w:rPr>
                    <w:noProof/>
                    <w:webHidden/>
                  </w:rPr>
                  <w:fldChar w:fldCharType="begin"/>
                </w:r>
                <w:r>
                  <w:rPr>
                    <w:noProof/>
                    <w:webHidden/>
                  </w:rPr>
                  <w:instrText xml:space="preserve"> PAGEREF _Toc483769770 \h </w:instrText>
                </w:r>
                <w:r>
                  <w:rPr>
                    <w:noProof/>
                    <w:webHidden/>
                  </w:rPr>
                </w:r>
                <w:r>
                  <w:rPr>
                    <w:noProof/>
                    <w:webHidden/>
                  </w:rPr>
                  <w:fldChar w:fldCharType="separate"/>
                </w:r>
                <w:r>
                  <w:rPr>
                    <w:noProof/>
                    <w:webHidden/>
                  </w:rPr>
                  <w:t>16</w:t>
                </w:r>
                <w:r>
                  <w:rPr>
                    <w:noProof/>
                    <w:webHidden/>
                  </w:rPr>
                  <w:fldChar w:fldCharType="end"/>
                </w:r>
              </w:hyperlink>
            </w:p>
            <w:p w14:paraId="24B586EC" w14:textId="4A8ED7E5" w:rsidR="00817337" w:rsidRDefault="00817337">
              <w:pPr>
                <w:pStyle w:val="INNH2"/>
                <w:rPr>
                  <w:rFonts w:eastAsiaTheme="minorEastAsia" w:cstheme="minorBidi"/>
                  <w:noProof/>
                  <w:kern w:val="0"/>
                  <w:sz w:val="22"/>
                  <w:szCs w:val="22"/>
                  <w14:ligatures w14:val="none"/>
                </w:rPr>
              </w:pPr>
              <w:hyperlink w:anchor="_Toc483769771" w:history="1">
                <w:r w:rsidRPr="004753F8">
                  <w:rPr>
                    <w:rStyle w:val="Hyperkobling"/>
                    <w:noProof/>
                  </w:rPr>
                  <w:t>JavaScript</w:t>
                </w:r>
                <w:r>
                  <w:rPr>
                    <w:noProof/>
                    <w:webHidden/>
                  </w:rPr>
                  <w:tab/>
                </w:r>
                <w:r>
                  <w:rPr>
                    <w:noProof/>
                    <w:webHidden/>
                  </w:rPr>
                  <w:fldChar w:fldCharType="begin"/>
                </w:r>
                <w:r>
                  <w:rPr>
                    <w:noProof/>
                    <w:webHidden/>
                  </w:rPr>
                  <w:instrText xml:space="preserve"> PAGEREF _Toc483769771 \h </w:instrText>
                </w:r>
                <w:r>
                  <w:rPr>
                    <w:noProof/>
                    <w:webHidden/>
                  </w:rPr>
                </w:r>
                <w:r>
                  <w:rPr>
                    <w:noProof/>
                    <w:webHidden/>
                  </w:rPr>
                  <w:fldChar w:fldCharType="separate"/>
                </w:r>
                <w:r>
                  <w:rPr>
                    <w:noProof/>
                    <w:webHidden/>
                  </w:rPr>
                  <w:t>16</w:t>
                </w:r>
                <w:r>
                  <w:rPr>
                    <w:noProof/>
                    <w:webHidden/>
                  </w:rPr>
                  <w:fldChar w:fldCharType="end"/>
                </w:r>
              </w:hyperlink>
            </w:p>
            <w:p w14:paraId="6305DBC2" w14:textId="0A795DFB" w:rsidR="00817337" w:rsidRDefault="00817337">
              <w:pPr>
                <w:pStyle w:val="INNH2"/>
                <w:rPr>
                  <w:rFonts w:eastAsiaTheme="minorEastAsia" w:cstheme="minorBidi"/>
                  <w:noProof/>
                  <w:kern w:val="0"/>
                  <w:sz w:val="22"/>
                  <w:szCs w:val="22"/>
                  <w14:ligatures w14:val="none"/>
                </w:rPr>
              </w:pPr>
              <w:hyperlink w:anchor="_Toc483769772" w:history="1">
                <w:r w:rsidRPr="004753F8">
                  <w:rPr>
                    <w:rStyle w:val="Hyperkobling"/>
                    <w:noProof/>
                  </w:rPr>
                  <w:t>PHP</w:t>
                </w:r>
                <w:r>
                  <w:rPr>
                    <w:noProof/>
                    <w:webHidden/>
                  </w:rPr>
                  <w:tab/>
                </w:r>
                <w:r>
                  <w:rPr>
                    <w:noProof/>
                    <w:webHidden/>
                  </w:rPr>
                  <w:fldChar w:fldCharType="begin"/>
                </w:r>
                <w:r>
                  <w:rPr>
                    <w:noProof/>
                    <w:webHidden/>
                  </w:rPr>
                  <w:instrText xml:space="preserve"> PAGEREF _Toc483769772 \h </w:instrText>
                </w:r>
                <w:r>
                  <w:rPr>
                    <w:noProof/>
                    <w:webHidden/>
                  </w:rPr>
                </w:r>
                <w:r>
                  <w:rPr>
                    <w:noProof/>
                    <w:webHidden/>
                  </w:rPr>
                  <w:fldChar w:fldCharType="separate"/>
                </w:r>
                <w:r>
                  <w:rPr>
                    <w:noProof/>
                    <w:webHidden/>
                  </w:rPr>
                  <w:t>16</w:t>
                </w:r>
                <w:r>
                  <w:rPr>
                    <w:noProof/>
                    <w:webHidden/>
                  </w:rPr>
                  <w:fldChar w:fldCharType="end"/>
                </w:r>
              </w:hyperlink>
            </w:p>
            <w:p w14:paraId="72CC7B03" w14:textId="7D4AE058" w:rsidR="00817337" w:rsidRDefault="00817337">
              <w:pPr>
                <w:pStyle w:val="INNH2"/>
                <w:rPr>
                  <w:rFonts w:eastAsiaTheme="minorEastAsia" w:cstheme="minorBidi"/>
                  <w:noProof/>
                  <w:kern w:val="0"/>
                  <w:sz w:val="22"/>
                  <w:szCs w:val="22"/>
                  <w14:ligatures w14:val="none"/>
                </w:rPr>
              </w:pPr>
              <w:hyperlink w:anchor="_Toc483769773" w:history="1">
                <w:r w:rsidRPr="004753F8">
                  <w:rPr>
                    <w:rStyle w:val="Hyperkobling"/>
                    <w:noProof/>
                  </w:rPr>
                  <w:t>HTML</w:t>
                </w:r>
                <w:r>
                  <w:rPr>
                    <w:noProof/>
                    <w:webHidden/>
                  </w:rPr>
                  <w:tab/>
                </w:r>
                <w:r>
                  <w:rPr>
                    <w:noProof/>
                    <w:webHidden/>
                  </w:rPr>
                  <w:fldChar w:fldCharType="begin"/>
                </w:r>
                <w:r>
                  <w:rPr>
                    <w:noProof/>
                    <w:webHidden/>
                  </w:rPr>
                  <w:instrText xml:space="preserve"> PAGEREF _Toc483769773 \h </w:instrText>
                </w:r>
                <w:r>
                  <w:rPr>
                    <w:noProof/>
                    <w:webHidden/>
                  </w:rPr>
                </w:r>
                <w:r>
                  <w:rPr>
                    <w:noProof/>
                    <w:webHidden/>
                  </w:rPr>
                  <w:fldChar w:fldCharType="separate"/>
                </w:r>
                <w:r>
                  <w:rPr>
                    <w:noProof/>
                    <w:webHidden/>
                  </w:rPr>
                  <w:t>16</w:t>
                </w:r>
                <w:r>
                  <w:rPr>
                    <w:noProof/>
                    <w:webHidden/>
                  </w:rPr>
                  <w:fldChar w:fldCharType="end"/>
                </w:r>
              </w:hyperlink>
            </w:p>
            <w:p w14:paraId="2998249E" w14:textId="09ACAD18" w:rsidR="00817337" w:rsidRDefault="00817337">
              <w:pPr>
                <w:pStyle w:val="INNH2"/>
                <w:rPr>
                  <w:rFonts w:eastAsiaTheme="minorEastAsia" w:cstheme="minorBidi"/>
                  <w:noProof/>
                  <w:kern w:val="0"/>
                  <w:sz w:val="22"/>
                  <w:szCs w:val="22"/>
                  <w14:ligatures w14:val="none"/>
                </w:rPr>
              </w:pPr>
              <w:hyperlink w:anchor="_Toc483769774" w:history="1">
                <w:r w:rsidRPr="004753F8">
                  <w:rPr>
                    <w:rStyle w:val="Hyperkobling"/>
                    <w:noProof/>
                  </w:rPr>
                  <w:t>CSS</w:t>
                </w:r>
                <w:r>
                  <w:rPr>
                    <w:noProof/>
                    <w:webHidden/>
                  </w:rPr>
                  <w:tab/>
                </w:r>
                <w:r>
                  <w:rPr>
                    <w:noProof/>
                    <w:webHidden/>
                  </w:rPr>
                  <w:fldChar w:fldCharType="begin"/>
                </w:r>
                <w:r>
                  <w:rPr>
                    <w:noProof/>
                    <w:webHidden/>
                  </w:rPr>
                  <w:instrText xml:space="preserve"> PAGEREF _Toc483769774 \h </w:instrText>
                </w:r>
                <w:r>
                  <w:rPr>
                    <w:noProof/>
                    <w:webHidden/>
                  </w:rPr>
                </w:r>
                <w:r>
                  <w:rPr>
                    <w:noProof/>
                    <w:webHidden/>
                  </w:rPr>
                  <w:fldChar w:fldCharType="separate"/>
                </w:r>
                <w:r>
                  <w:rPr>
                    <w:noProof/>
                    <w:webHidden/>
                  </w:rPr>
                  <w:t>16</w:t>
                </w:r>
                <w:r>
                  <w:rPr>
                    <w:noProof/>
                    <w:webHidden/>
                  </w:rPr>
                  <w:fldChar w:fldCharType="end"/>
                </w:r>
              </w:hyperlink>
            </w:p>
            <w:p w14:paraId="4CC1850F" w14:textId="78421A89" w:rsidR="00817337" w:rsidRDefault="00817337">
              <w:pPr>
                <w:pStyle w:val="INNH1"/>
                <w:rPr>
                  <w:rFonts w:eastAsiaTheme="minorEastAsia" w:cstheme="minorBidi"/>
                  <w:b w:val="0"/>
                  <w:caps w:val="0"/>
                  <w:noProof/>
                  <w:color w:val="auto"/>
                  <w:kern w:val="0"/>
                  <w:sz w:val="22"/>
                  <w:szCs w:val="22"/>
                  <w14:ligatures w14:val="none"/>
                </w:rPr>
              </w:pPr>
              <w:hyperlink w:anchor="_Toc483769775" w:history="1">
                <w:r w:rsidRPr="004753F8">
                  <w:rPr>
                    <w:rStyle w:val="Hyperkobling"/>
                    <w:noProof/>
                  </w:rPr>
                  <w:t>Referanser</w:t>
                </w:r>
                <w:r>
                  <w:rPr>
                    <w:noProof/>
                    <w:webHidden/>
                  </w:rPr>
                  <w:tab/>
                </w:r>
                <w:r>
                  <w:rPr>
                    <w:noProof/>
                    <w:webHidden/>
                  </w:rPr>
                  <w:fldChar w:fldCharType="begin"/>
                </w:r>
                <w:r>
                  <w:rPr>
                    <w:noProof/>
                    <w:webHidden/>
                  </w:rPr>
                  <w:instrText xml:space="preserve"> PAGEREF _Toc483769775 \h </w:instrText>
                </w:r>
                <w:r>
                  <w:rPr>
                    <w:noProof/>
                    <w:webHidden/>
                  </w:rPr>
                </w:r>
                <w:r>
                  <w:rPr>
                    <w:noProof/>
                    <w:webHidden/>
                  </w:rPr>
                  <w:fldChar w:fldCharType="separate"/>
                </w:r>
                <w:r>
                  <w:rPr>
                    <w:noProof/>
                    <w:webHidden/>
                  </w:rPr>
                  <w:t>17</w:t>
                </w:r>
                <w:r>
                  <w:rPr>
                    <w:noProof/>
                    <w:webHidden/>
                  </w:rPr>
                  <w:fldChar w:fldCharType="end"/>
                </w:r>
              </w:hyperlink>
            </w:p>
            <w:p w14:paraId="371A6B1D" w14:textId="3B5E7346" w:rsidR="00817337" w:rsidRDefault="00817337">
              <w:pPr>
                <w:pStyle w:val="INNH2"/>
                <w:rPr>
                  <w:rFonts w:eastAsiaTheme="minorEastAsia" w:cstheme="minorBidi"/>
                  <w:noProof/>
                  <w:kern w:val="0"/>
                  <w:sz w:val="22"/>
                  <w:szCs w:val="22"/>
                  <w14:ligatures w14:val="none"/>
                </w:rPr>
              </w:pPr>
              <w:hyperlink w:anchor="_Toc483769776" w:history="1">
                <w:r w:rsidRPr="004753F8">
                  <w:rPr>
                    <w:rStyle w:val="Hyperkobling"/>
                    <w:noProof/>
                  </w:rPr>
                  <w:t>Internettsider brukt til inspirasjon for design:</w:t>
                </w:r>
                <w:r>
                  <w:rPr>
                    <w:noProof/>
                    <w:webHidden/>
                  </w:rPr>
                  <w:tab/>
                </w:r>
                <w:r>
                  <w:rPr>
                    <w:noProof/>
                    <w:webHidden/>
                  </w:rPr>
                  <w:fldChar w:fldCharType="begin"/>
                </w:r>
                <w:r>
                  <w:rPr>
                    <w:noProof/>
                    <w:webHidden/>
                  </w:rPr>
                  <w:instrText xml:space="preserve"> PAGEREF _Toc483769776 \h </w:instrText>
                </w:r>
                <w:r>
                  <w:rPr>
                    <w:noProof/>
                    <w:webHidden/>
                  </w:rPr>
                </w:r>
                <w:r>
                  <w:rPr>
                    <w:noProof/>
                    <w:webHidden/>
                  </w:rPr>
                  <w:fldChar w:fldCharType="separate"/>
                </w:r>
                <w:r>
                  <w:rPr>
                    <w:noProof/>
                    <w:webHidden/>
                  </w:rPr>
                  <w:t>17</w:t>
                </w:r>
                <w:r>
                  <w:rPr>
                    <w:noProof/>
                    <w:webHidden/>
                  </w:rPr>
                  <w:fldChar w:fldCharType="end"/>
                </w:r>
              </w:hyperlink>
            </w:p>
            <w:p w14:paraId="0B8C0923" w14:textId="5719B7BB" w:rsidR="00817337" w:rsidRDefault="00817337">
              <w:pPr>
                <w:pStyle w:val="INNH2"/>
                <w:rPr>
                  <w:rFonts w:eastAsiaTheme="minorEastAsia" w:cstheme="minorBidi"/>
                  <w:noProof/>
                  <w:kern w:val="0"/>
                  <w:sz w:val="22"/>
                  <w:szCs w:val="22"/>
                  <w14:ligatures w14:val="none"/>
                </w:rPr>
              </w:pPr>
              <w:hyperlink w:anchor="_Toc483769777" w:history="1">
                <w:r w:rsidRPr="004753F8">
                  <w:rPr>
                    <w:rStyle w:val="Hyperkobling"/>
                    <w:noProof/>
                  </w:rPr>
                  <w:t>Internettsider brukt for å se hva «markedet» har å by på:</w:t>
                </w:r>
                <w:r>
                  <w:rPr>
                    <w:noProof/>
                    <w:webHidden/>
                  </w:rPr>
                  <w:tab/>
                </w:r>
                <w:r>
                  <w:rPr>
                    <w:noProof/>
                    <w:webHidden/>
                  </w:rPr>
                  <w:fldChar w:fldCharType="begin"/>
                </w:r>
                <w:r>
                  <w:rPr>
                    <w:noProof/>
                    <w:webHidden/>
                  </w:rPr>
                  <w:instrText xml:space="preserve"> PAGEREF _Toc483769777 \h </w:instrText>
                </w:r>
                <w:r>
                  <w:rPr>
                    <w:noProof/>
                    <w:webHidden/>
                  </w:rPr>
                </w:r>
                <w:r>
                  <w:rPr>
                    <w:noProof/>
                    <w:webHidden/>
                  </w:rPr>
                  <w:fldChar w:fldCharType="separate"/>
                </w:r>
                <w:r>
                  <w:rPr>
                    <w:noProof/>
                    <w:webHidden/>
                  </w:rPr>
                  <w:t>17</w:t>
                </w:r>
                <w:r>
                  <w:rPr>
                    <w:noProof/>
                    <w:webHidden/>
                  </w:rPr>
                  <w:fldChar w:fldCharType="end"/>
                </w:r>
              </w:hyperlink>
            </w:p>
            <w:p w14:paraId="16472FC7" w14:textId="347461A6" w:rsidR="00817337" w:rsidRDefault="00817337">
              <w:pPr>
                <w:pStyle w:val="INNH2"/>
                <w:rPr>
                  <w:rFonts w:eastAsiaTheme="minorEastAsia" w:cstheme="minorBidi"/>
                  <w:noProof/>
                  <w:kern w:val="0"/>
                  <w:sz w:val="22"/>
                  <w:szCs w:val="22"/>
                  <w14:ligatures w14:val="none"/>
                </w:rPr>
              </w:pPr>
              <w:hyperlink w:anchor="_Toc483769778" w:history="1">
                <w:r w:rsidRPr="004753F8">
                  <w:rPr>
                    <w:rStyle w:val="Hyperkobling"/>
                    <w:noProof/>
                  </w:rPr>
                  <w:t>Bilder hentet fra ColourBox:</w:t>
                </w:r>
                <w:r>
                  <w:rPr>
                    <w:noProof/>
                    <w:webHidden/>
                  </w:rPr>
                  <w:tab/>
                </w:r>
                <w:r>
                  <w:rPr>
                    <w:noProof/>
                    <w:webHidden/>
                  </w:rPr>
                  <w:fldChar w:fldCharType="begin"/>
                </w:r>
                <w:r>
                  <w:rPr>
                    <w:noProof/>
                    <w:webHidden/>
                  </w:rPr>
                  <w:instrText xml:space="preserve"> PAGEREF _Toc483769778 \h </w:instrText>
                </w:r>
                <w:r>
                  <w:rPr>
                    <w:noProof/>
                    <w:webHidden/>
                  </w:rPr>
                </w:r>
                <w:r>
                  <w:rPr>
                    <w:noProof/>
                    <w:webHidden/>
                  </w:rPr>
                  <w:fldChar w:fldCharType="separate"/>
                </w:r>
                <w:r>
                  <w:rPr>
                    <w:noProof/>
                    <w:webHidden/>
                  </w:rPr>
                  <w:t>17</w:t>
                </w:r>
                <w:r>
                  <w:rPr>
                    <w:noProof/>
                    <w:webHidden/>
                  </w:rPr>
                  <w:fldChar w:fldCharType="end"/>
                </w:r>
              </w:hyperlink>
            </w:p>
            <w:p w14:paraId="1F33B6D3" w14:textId="1267417C" w:rsidR="00AF4D50" w:rsidRDefault="00AF4D50" w:rsidP="00817337">
              <w:r>
                <w:rPr>
                  <w:b/>
                  <w:bCs/>
                </w:rPr>
                <w:fldChar w:fldCharType="end"/>
              </w:r>
            </w:p>
          </w:sdtContent>
        </w:sdt>
        <w:p w14:paraId="1DF97B38" w14:textId="77777777" w:rsidR="00AF4D50" w:rsidRDefault="00AF4D50" w:rsidP="00AF4D50">
          <w:pPr>
            <w:pStyle w:val="Overskrift1"/>
          </w:pPr>
          <w:bookmarkStart w:id="0" w:name="_Toc483769739"/>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PRO101 Webprosjekt</w:t>
                </w:r>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433B2038" w:rsidR="00AF4D50" w:rsidRDefault="002A4926" w:rsidP="00AF4D50">
                <w:pPr>
                  <w:cnfStyle w:val="000000000000" w:firstRow="0" w:lastRow="0" w:firstColumn="0" w:lastColumn="0" w:oddVBand="0" w:evenVBand="0" w:oddHBand="0" w:evenHBand="0" w:firstRowFirstColumn="0" w:firstRowLastColumn="0" w:lastRowFirstColumn="0" w:lastRowLastColumn="0"/>
                </w:pPr>
                <w:r>
                  <w:t>19</w:t>
                </w: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692F6B93" w:rsidR="00AF4D50" w:rsidRDefault="00817337" w:rsidP="00AF4D50">
                <w:pPr>
                  <w:cnfStyle w:val="000000100000" w:firstRow="0" w:lastRow="0" w:firstColumn="0" w:lastColumn="0" w:oddVBand="0" w:evenVBand="0" w:oddHBand="1" w:evenHBand="0" w:firstRowFirstColumn="0" w:firstRowLastColumn="0" w:lastRowFirstColumn="0" w:lastRowLastColumn="0"/>
                </w:pPr>
                <w:r>
                  <w:t>4097</w:t>
                </w: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415EE431" w:rsidR="00AF4D50" w:rsidRDefault="00AF4D50" w:rsidP="00AF4D50">
                <w:r>
                  <w:t>Cem</w:t>
                </w:r>
                <w:r w:rsidR="008E09A1">
                  <w:t xml:space="preserve"> Magnus</w:t>
                </w:r>
                <w:r>
                  <w:t xml:space="preserve">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Andreas Ritter</w:t>
                </w:r>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Kai H T Mortensen_Langhaug</w:t>
                </w:r>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35B02834" w14:textId="77777777" w:rsidR="002A4926" w:rsidRDefault="002A4926" w:rsidP="0019734D"/>
        <w:p w14:paraId="504F66F0" w14:textId="77777777" w:rsidR="002A4926" w:rsidRDefault="002A4926" w:rsidP="0019734D"/>
        <w:p w14:paraId="23C633E4" w14:textId="2DB0AEDA" w:rsidR="002A4926" w:rsidRDefault="00564930" w:rsidP="002A4926">
          <w:pPr>
            <w:pStyle w:val="Overskrift2"/>
          </w:pPr>
          <w:bookmarkStart w:id="1" w:name="_Toc483769740"/>
          <w:r>
            <w:t>Vår</w:t>
          </w:r>
          <w:r w:rsidR="002A4926">
            <w:t xml:space="preserve"> side:</w:t>
          </w:r>
          <w:bookmarkEnd w:id="1"/>
        </w:p>
        <w:p w14:paraId="7FDC6D72" w14:textId="165746E2" w:rsidR="002A4926" w:rsidRDefault="000E1D2B" w:rsidP="0019734D">
          <w:hyperlink r:id="rId12" w:history="1">
            <w:r w:rsidR="002A4926" w:rsidRPr="00C2257D">
              <w:rPr>
                <w:rStyle w:val="Hyperkobling"/>
              </w:rPr>
              <w:t>http://tek.westerdals.no/~morkai16/</w:t>
            </w:r>
          </w:hyperlink>
        </w:p>
        <w:p w14:paraId="5F4F9A5F" w14:textId="77777777" w:rsidR="002A4926" w:rsidRDefault="002A4926" w:rsidP="0019734D"/>
        <w:p w14:paraId="0533C1DA" w14:textId="77777777" w:rsidR="002A4926" w:rsidRDefault="002A4926" w:rsidP="0019734D">
          <w:bookmarkStart w:id="2" w:name="_GoBack"/>
          <w:bookmarkEnd w:id="2"/>
        </w:p>
        <w:p w14:paraId="25DDADAB" w14:textId="77777777" w:rsidR="002A4926" w:rsidRDefault="002A4926" w:rsidP="0019734D"/>
        <w:p w14:paraId="56103D65" w14:textId="77777777" w:rsidR="002A4926" w:rsidRDefault="002A4926" w:rsidP="0019734D"/>
        <w:p w14:paraId="4495436C" w14:textId="77777777" w:rsidR="002A4926" w:rsidRDefault="002A4926" w:rsidP="0019734D"/>
        <w:p w14:paraId="370C80B3" w14:textId="77777777" w:rsidR="002A4926" w:rsidRDefault="002A4926" w:rsidP="0019734D"/>
        <w:p w14:paraId="5D925C9F" w14:textId="77777777" w:rsidR="002A4926" w:rsidRDefault="002A4926" w:rsidP="0019734D"/>
        <w:p w14:paraId="5EE09D76" w14:textId="77777777" w:rsidR="002A4926" w:rsidRDefault="002A4926" w:rsidP="0019734D"/>
        <w:p w14:paraId="19D90C6D" w14:textId="77777777" w:rsidR="002A4926" w:rsidRDefault="002A4926" w:rsidP="0019734D"/>
        <w:p w14:paraId="5A590FC5" w14:textId="77777777" w:rsidR="002A4926" w:rsidRDefault="002A4926" w:rsidP="0019734D"/>
        <w:p w14:paraId="38D1D245" w14:textId="77777777" w:rsidR="002A4926" w:rsidRDefault="002A4926" w:rsidP="0019734D"/>
        <w:p w14:paraId="11CB5E1D" w14:textId="77777777" w:rsidR="002A4926" w:rsidRDefault="002A4926" w:rsidP="0019734D"/>
        <w:p w14:paraId="65BB435E" w14:textId="77777777" w:rsidR="002A4926" w:rsidRDefault="002A4926" w:rsidP="0019734D"/>
        <w:p w14:paraId="323EA0D0" w14:textId="77777777" w:rsidR="002A4926" w:rsidRDefault="002A4926" w:rsidP="0019734D"/>
        <w:p w14:paraId="77DE704D" w14:textId="1E89F4A6" w:rsidR="002A4926" w:rsidRDefault="000E1D2B" w:rsidP="002A4926"/>
      </w:sdtContent>
    </w:sdt>
    <w:p w14:paraId="362E0F09" w14:textId="103261CB" w:rsidR="00A11116" w:rsidRDefault="00CA1BE8" w:rsidP="002A4926">
      <w:pPr>
        <w:pStyle w:val="Overskrift1"/>
      </w:pPr>
      <w:bookmarkStart w:id="3" w:name="_Toc483769741"/>
      <w:r>
        <w:lastRenderedPageBreak/>
        <w:t>Innledning</w:t>
      </w:r>
      <w:bookmarkEnd w:id="3"/>
    </w:p>
    <w:p w14:paraId="10F9EA27" w14:textId="77777777" w:rsidR="00294945" w:rsidRPr="00294945" w:rsidRDefault="00294945" w:rsidP="00294945"/>
    <w:p w14:paraId="0E9FB099" w14:textId="5A1D1A36" w:rsidR="00294945" w:rsidRDefault="00294945" w:rsidP="002A4926">
      <w:pPr>
        <w:spacing w:after="160"/>
      </w:pPr>
      <w:r>
        <w:t xml:space="preserve">Det å sparke i gang livet som student på et universitet er, for folk flest, ingen dans på roser. Studentlivet krever at man setter seg inn i utallige nye regler, konstant må følge opp oppgavedeadlines </w:t>
      </w:r>
      <w:r w:rsidR="003217E3">
        <w:t>og det som verre er. Dessverre</w:t>
      </w:r>
      <w:r>
        <w:t xml:space="preserve"> er dette intet unntak på Westerdals Oslo ACT. Ikke nok med at man nærmest drukner i skolerelaterte saker, inne i denne mølja må man prøve å blande inn «privatliv» og en eventuell jobb. Dersom man er ny i området, får man enda mer å sette seg inn i. «Hvor ligger den nærmeste fastfood-jointen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A4926">
      <w:pPr>
        <w:spacing w:after="160"/>
      </w:pPr>
    </w:p>
    <w:p w14:paraId="712C3EA3" w14:textId="7D46B9D0" w:rsidR="00294945" w:rsidRDefault="00294945" w:rsidP="002A4926">
      <w:pPr>
        <w:spacing w:after="160"/>
      </w:pPr>
      <w:r>
        <w:t>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man som student (eller ansatt) finner rundt campus, om det er spisesteder, barer, arrangementer etc.. Nettsiden utvikles etter forskjellige behov vi på gruppen mener er etterspurt samt tekniske krav knyttet til løsningen bestemt i oppgaven. De tekniske kravene er som følger:</w:t>
      </w:r>
    </w:p>
    <w:p w14:paraId="1D5364F7" w14:textId="77777777" w:rsidR="002A4926" w:rsidRDefault="002A4926" w:rsidP="002A4926">
      <w:pPr>
        <w:spacing w:after="160"/>
      </w:pP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Bruk flere PHP-filer og importer de ved bruk av enten require eller namespaces/autoload</w:t>
      </w:r>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Koden skal lastes opp på et eksternt GitHub repository</w:t>
      </w:r>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A4926">
      <w:pPr>
        <w:spacing w:after="200" w:line="276" w:lineRule="auto"/>
      </w:pPr>
      <w:r>
        <w:t>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frontend, kodeskriving. Kai – enorm kunnskap med det tekniske, spesielt backend. Endre – en naturlig leder som hjelper der det trengs, med nøkkelfelt å gjøre idéer til virkelighet. Cem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Git og andre hjelpemidler, hvilke tekniske valg vi tok og til slutt en liste med referanser brukt.</w:t>
      </w:r>
    </w:p>
    <w:p w14:paraId="412AED73" w14:textId="5E8F6E1A" w:rsidR="00AF4D50" w:rsidRDefault="00AF4D50">
      <w:pPr>
        <w:spacing w:after="200" w:line="276" w:lineRule="auto"/>
      </w:pPr>
    </w:p>
    <w:p w14:paraId="26E43955" w14:textId="3CE81835" w:rsidR="00AF4D50" w:rsidRDefault="00AF4D50" w:rsidP="0019734D">
      <w:pPr>
        <w:pStyle w:val="Overskrift1"/>
      </w:pPr>
      <w:bookmarkStart w:id="4" w:name="_Toc483769742"/>
      <w:r>
        <w:lastRenderedPageBreak/>
        <w:t>Idè og konsept</w:t>
      </w:r>
      <w:bookmarkEnd w:id="4"/>
    </w:p>
    <w:p w14:paraId="2EF58A70" w14:textId="4D3A6BF8" w:rsidR="00790A5F" w:rsidRDefault="00790A5F" w:rsidP="00790A5F"/>
    <w:p w14:paraId="554CDC1D" w14:textId="373DE7E1" w:rsidR="00790A5F" w:rsidRDefault="00132A30" w:rsidP="00790A5F">
      <w:pPr>
        <w:pStyle w:val="Overskrift2"/>
      </w:pPr>
      <w:bookmarkStart w:id="5" w:name="_Toc483769743"/>
      <w:r>
        <w:t>Hvordan vi kom fram til ideen</w:t>
      </w:r>
      <w:bookmarkEnd w:id="5"/>
    </w:p>
    <w:p w14:paraId="29D65CA0" w14:textId="1EE62A15" w:rsidR="00132A30" w:rsidRDefault="00132A30" w:rsidP="00132A30">
      <w:r>
        <w:t>Slik informasjonen til student</w:t>
      </w:r>
      <w:r w:rsidR="00591F5C">
        <w:t>er hos Westerdals er nå, så er d</w:t>
      </w:r>
      <w:r>
        <w:t>et forbedringspotensial for å få informasjon fram til de s</w:t>
      </w:r>
      <w:r w:rsidR="00591F5C">
        <w:t>tudentene informasjonen er</w:t>
      </w:r>
      <w:r>
        <w:t xml:space="preserve"> aktuel</w:t>
      </w:r>
      <w:r w:rsidR="00591F5C">
        <w:t>l for. I dag har vi en Facebook-</w:t>
      </w:r>
      <w:r>
        <w:t xml:space="preserve">gruppe (Westerdals Sosial), hvor alt av informasjon, arrangementer og aktiviteter publiseres. </w:t>
      </w:r>
      <w:r w:rsidR="00DC346C">
        <w:t>Problemet her er at alt blir en enste stor smørje og ting som er interessant for den enkelte forsvinner i all informasjon som kanskje ikke er interessant el</w:t>
      </w:r>
      <w:r w:rsidR="00BD0C40">
        <w:t>ler relevant for den enkelte. I</w:t>
      </w:r>
      <w:r w:rsidR="00DC346C">
        <w:t xml:space="preserve"> denne Facebook-gruppen ligger heller ikke all informasjon. </w:t>
      </w:r>
      <w:r w:rsidR="00B35F49">
        <w:t xml:space="preserve">Noe ligger på Its-learning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80E829E" w14:textId="762C9BA7" w:rsidR="00B97907" w:rsidRDefault="00B97907" w:rsidP="00132A30"/>
    <w:p w14:paraId="285C410B" w14:textId="442D1B0E" w:rsidR="00B97907" w:rsidRDefault="00B97907" w:rsidP="00B97907">
      <w:pPr>
        <w:pStyle w:val="Overskrift2"/>
      </w:pPr>
      <w:bookmarkStart w:id="6" w:name="_Toc483769744"/>
      <w:r>
        <w:t>Hva er ideen</w:t>
      </w:r>
      <w:bookmarkEnd w:id="6"/>
    </w:p>
    <w:p w14:paraId="35A46C4B" w14:textId="5A4B2352" w:rsidR="00884D37" w:rsidRDefault="00B97907" w:rsidP="00B97907">
      <w:r>
        <w:t>Ideen vår er å få samlet all ikke-faglig informasjon som kan være interessant for studenter ved Westerdals</w:t>
      </w:r>
      <w:r w:rsidR="00B35F49">
        <w:t xml:space="preserve"> campus Fjerdingen</w:t>
      </w:r>
      <w:r>
        <w:t>, og vist for den enkelte hva som kan være av interesse for</w:t>
      </w:r>
      <w:r w:rsidR="000E1D2B">
        <w:t xml:space="preserve"> en student ved Westerdals</w:t>
      </w:r>
      <w:r>
        <w:t>. Vår løsning mener vi vil ta det gode fra både Facebook-gruppen og Its-lea</w:t>
      </w:r>
      <w:r w:rsidR="00B35F49">
        <w:t>rning.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w:t>
      </w:r>
      <w:r w:rsidR="00BD0C40">
        <w:t xml:space="preserve"> eksklusive</w:t>
      </w:r>
      <w:r w:rsidR="00884D37">
        <w:t xml:space="preserve"> rabatter. Alt dette ønsker vi å samle på ett sted, og på samme tid unngå en overflod av uinteressant informasjon.</w:t>
      </w:r>
    </w:p>
    <w:p w14:paraId="7D8140A8" w14:textId="77777777" w:rsidR="0047486A" w:rsidRDefault="0047486A" w:rsidP="00B97907"/>
    <w:p w14:paraId="22E9349B" w14:textId="5E072130" w:rsidR="00884D37" w:rsidRDefault="00884D37" w:rsidP="00884D37">
      <w:pPr>
        <w:pStyle w:val="Overskrift2"/>
      </w:pPr>
      <w:bookmarkStart w:id="7" w:name="_Toc483769745"/>
      <w:r>
        <w:t>Hva er unike med vår ide?</w:t>
      </w:r>
      <w:bookmarkEnd w:id="7"/>
    </w:p>
    <w:p w14:paraId="5291073A" w14:textId="0C1A4C57"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14956EF" w:rsidR="0047486A" w:rsidRDefault="0047486A" w:rsidP="00884D37"/>
    <w:p w14:paraId="65BDB205" w14:textId="67EF5B54" w:rsidR="0047486A" w:rsidRDefault="002A4926" w:rsidP="00884D37">
      <w:r>
        <w:rPr>
          <w:noProof/>
        </w:rPr>
        <w:drawing>
          <wp:anchor distT="0" distB="0" distL="114300" distR="114300" simplePos="0" relativeHeight="251663360" behindDoc="0" locked="0" layoutInCell="1" allowOverlap="1" wp14:anchorId="62E6A49D" wp14:editId="38A47062">
            <wp:simplePos x="0" y="0"/>
            <wp:positionH relativeFrom="margin">
              <wp:align>center</wp:align>
            </wp:positionH>
            <wp:positionV relativeFrom="margin">
              <wp:posOffset>6698615</wp:posOffset>
            </wp:positionV>
            <wp:extent cx="4424680" cy="1760220"/>
            <wp:effectExtent l="0" t="0" r="0" b="0"/>
            <wp:wrapSquare wrapText="bothSides"/>
            <wp:docPr id="5" name="Bilde 5" descr="C:\Users\Endre\AppData\Local\Microsoft\Windows\INetCache\Content.Word\Logo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re\AppData\Local\Microsoft\Windows\INetCache\Content.Word\LogoV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680" cy="1760220"/>
                    </a:xfrm>
                    <a:prstGeom prst="rect">
                      <a:avLst/>
                    </a:prstGeom>
                    <a:noFill/>
                    <a:ln>
                      <a:noFill/>
                    </a:ln>
                  </pic:spPr>
                </pic:pic>
              </a:graphicData>
            </a:graphic>
          </wp:anchor>
        </w:drawing>
      </w:r>
    </w:p>
    <w:p w14:paraId="4434E4F2" w14:textId="4482BD9C"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8" w:name="_Toc483769746"/>
      <w:r>
        <w:lastRenderedPageBreak/>
        <w:t>Hva er vårt fokusområde?</w:t>
      </w:r>
      <w:bookmarkEnd w:id="8"/>
    </w:p>
    <w:p w14:paraId="3CA76BA6" w14:textId="2A96EF83" w:rsidR="00884D37" w:rsidRDefault="00884D37" w:rsidP="00884D37">
      <w:r>
        <w:t>I løsningen vår fokuserer vi på tre hovedkategorier</w:t>
      </w:r>
      <w:r w:rsidR="00607BB4">
        <w:t>, under hver av disse markerer vi hver artikkel med en eller flere «tags» for lettere finne det man er ute etter</w:t>
      </w:r>
      <w:r w:rsidR="000E1D2B">
        <w:t>. Her under kan se eksempler på hvilke tags som har vært brukt til nå</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208548A5" w:rsidR="00CA1BE8" w:rsidRDefault="0047486A">
      <w:pPr>
        <w:spacing w:after="200" w:line="276" w:lineRule="auto"/>
      </w:pPr>
      <w:r>
        <w:t xml:space="preserve">Vi mener at de fleste studenter vil ha nytte av og være interessert i disse kategoriene. </w:t>
      </w:r>
      <w:r w:rsidR="000E1D2B">
        <w:t xml:space="preserve">Med </w:t>
      </w:r>
      <w:r>
        <w:t>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6F50D9F5" w:rsidR="0047486A" w:rsidRDefault="0047486A">
      <w:pPr>
        <w:spacing w:after="200" w:line="276" w:lineRule="auto"/>
      </w:pPr>
    </w:p>
    <w:p w14:paraId="0BC66C71" w14:textId="77777777" w:rsidR="002A4926" w:rsidRDefault="002A4926">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9" w:name="_Toc483769747"/>
      <w:r>
        <w:lastRenderedPageBreak/>
        <w:t>Utviklingsmetodikk</w:t>
      </w:r>
      <w:bookmarkEnd w:id="9"/>
    </w:p>
    <w:p w14:paraId="0B77F515" w14:textId="4C3DB44D" w:rsidR="00294945" w:rsidRDefault="00294945" w:rsidP="00294945"/>
    <w:p w14:paraId="763AD838" w14:textId="52AF8367" w:rsidR="00294945" w:rsidRDefault="00294945" w:rsidP="00294945">
      <w:pPr>
        <w:pStyle w:val="Overskrift2"/>
      </w:pPr>
      <w:bookmarkStart w:id="10" w:name="_Toc483769748"/>
      <w:r>
        <w:t>Organisering</w:t>
      </w:r>
      <w:bookmarkEnd w:id="10"/>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I dette prosjektet har det vært stort fokus på arbeidsmetoden/utviklingsmetodikken. Vi har i dette prosjektet brukt Kanban som utgangspunkt</w:t>
      </w:r>
      <w:r>
        <w:t>,</w:t>
      </w:r>
      <w:r w:rsidR="00340995">
        <w:t xml:space="preserve"> Kanban er</w:t>
      </w:r>
      <w:r>
        <w:t xml:space="preserve"> en agil utviklingsmetodikk.</w:t>
      </w:r>
    </w:p>
    <w:p w14:paraId="2DD66E0F" w14:textId="77777777" w:rsidR="002A4926" w:rsidRDefault="002A4926" w:rsidP="00340995"/>
    <w:p w14:paraId="28CDD899" w14:textId="068C2395" w:rsidR="00B963DC" w:rsidRDefault="00B963DC" w:rsidP="00340995">
      <w:r>
        <w:t>For å kunne jobbe med Kanban i dette prosjektet trengte vi et digitalt verktø</w:t>
      </w:r>
      <w:r w:rsidR="00BD0C40">
        <w:t>y</w:t>
      </w:r>
      <w:r>
        <w:t>, valget falt på Taiga. Dette er en webløsning som blant annet er bygget rundt Kanban.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090F6A9A" w:rsidR="00B963DC" w:rsidRDefault="00B963DC" w:rsidP="00340995">
      <w:r>
        <w:t>Taiga lar oss også koble opp mot Slack og Git. Dette gjør at vi kan oppdatere Taiga automatisk som vi jobber på oppgaven.</w:t>
      </w:r>
      <w:r w:rsidR="006F3F07">
        <w:t xml:space="preserve"> Her under kan du se et eksempel på hvordan Taiga kunne se ut under prosjektet:</w:t>
      </w:r>
    </w:p>
    <w:p w14:paraId="2F794E98" w14:textId="77777777" w:rsidR="002A4926" w:rsidRDefault="002A4926" w:rsidP="00340995"/>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1CC24D01" w:rsidR="00340995" w:rsidRDefault="00340995" w:rsidP="00340995"/>
    <w:p w14:paraId="16EF9C4B" w14:textId="633B53A1" w:rsidR="002A4926" w:rsidRDefault="002A4926" w:rsidP="00340995"/>
    <w:p w14:paraId="7897BB44" w14:textId="32BFCD07" w:rsidR="006F3F07" w:rsidRDefault="006F3F07" w:rsidP="00294945">
      <w:r>
        <w:lastRenderedPageBreak/>
        <w:t>Til kommunikasjon brukte en del slack, men også mye Facebook til generell kommunikasjon. Git brukte vi også mye for å holde styr på arbeidet vårt og filene, men mer om dette lenger ned.</w:t>
      </w:r>
    </w:p>
    <w:p w14:paraId="747777DE" w14:textId="6FFD6A32" w:rsidR="00294945" w:rsidRDefault="006F3F07" w:rsidP="00294945">
      <w:r>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11" w:name="_Toc483769749"/>
      <w:r>
        <w:t>Ansvarsfordeling</w:t>
      </w:r>
      <w:bookmarkEnd w:id="11"/>
    </w:p>
    <w:p w14:paraId="524C4B57" w14:textId="0F74A6E1" w:rsidR="006F3F07" w:rsidRDefault="006F3F07" w:rsidP="006F3F07">
      <w:r>
        <w:t>Ansvarsfordelingen var også viktig under prosjektet.</w:t>
      </w:r>
      <w:r w:rsidR="00BD0C40">
        <w:t xml:space="preserve"> </w:t>
      </w:r>
      <w:r>
        <w: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r>
              <w:t>Backend/server/PHP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r>
              <w:t>Cem</w:t>
            </w:r>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2" w:name="_Toc483769750"/>
      <w:r>
        <w:t>Samhandling med bruker</w:t>
      </w:r>
      <w:bookmarkEnd w:id="12"/>
    </w:p>
    <w:p w14:paraId="7EACA3B7" w14:textId="323BA178" w:rsidR="0063264B" w:rsidRDefault="007E7822" w:rsidP="0063264B">
      <w:r>
        <w:t xml:space="preserve">Under hele prosjektet gikk vi ut i fra en iterativ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3" w:name="_Toc483769751"/>
      <w:r>
        <w:lastRenderedPageBreak/>
        <w:t>Prototype</w:t>
      </w:r>
      <w:bookmarkEnd w:id="13"/>
    </w:p>
    <w:p w14:paraId="07519254" w14:textId="2DDCFAFD" w:rsidR="00D245AD" w:rsidRDefault="00D245AD" w:rsidP="00D245AD"/>
    <w:p w14:paraId="119586FE" w14:textId="726E7986" w:rsidR="00D245AD" w:rsidRDefault="00D245AD" w:rsidP="00D245AD">
      <w:pPr>
        <w:pStyle w:val="Overskrift2"/>
      </w:pPr>
      <w:bookmarkStart w:id="14" w:name="_Toc483769752"/>
      <w:r>
        <w:t>Verktøy for utvikling av prototype</w:t>
      </w:r>
      <w:bookmarkEnd w:id="14"/>
    </w:p>
    <w:p w14:paraId="6F475C9F" w14:textId="76827C30" w:rsidR="00D245AD" w:rsidRDefault="00D245AD" w:rsidP="00D245AD">
      <w:r>
        <w:t>Etter forelesningen vi hadde om utvikling av prototype, begynte vi å lete etter beste verktøy for å lage en prototype. Programmer som Balsamiq, InVision, Artisteer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5" w:name="_Toc483769753"/>
      <w:r>
        <w:t>Intervjuer og feedback til prototypen</w:t>
      </w:r>
      <w:bookmarkEnd w:id="15"/>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6" w:name="_Toc483769754"/>
      <w:r>
        <w:t>Hvordan vi bruke prototypen til videre utvikling</w:t>
      </w:r>
      <w:bookmarkEnd w:id="16"/>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0E1D2B" w:rsidP="00D245AD">
      <w:hyperlink r:id="rId16"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7" w:name="_Toc483769755"/>
      <w:r>
        <w:lastRenderedPageBreak/>
        <w:t>Skjermbilder fra utvikling av prototype</w:t>
      </w:r>
      <w:bookmarkEnd w:id="17"/>
    </w:p>
    <w:p w14:paraId="51E5C859" w14:textId="1CD8FE00" w:rsidR="0086520B" w:rsidRPr="0086520B" w:rsidRDefault="0098668A" w:rsidP="0086520B">
      <w:pPr>
        <w:pStyle w:val="Overskrift3"/>
      </w:pPr>
      <w:bookmarkStart w:id="18" w:name="_Toc483769756"/>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8"/>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9" w:name="_Toc483769757"/>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9"/>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20" w:name="_Toc483769758"/>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20"/>
      <w:r w:rsidR="00CA1BE8">
        <w:br w:type="page"/>
      </w:r>
    </w:p>
    <w:p w14:paraId="56AD586B" w14:textId="77777777" w:rsidR="00871BF5" w:rsidRDefault="00871BF5" w:rsidP="0019734D">
      <w:pPr>
        <w:pStyle w:val="Overskrift1"/>
      </w:pPr>
      <w:bookmarkStart w:id="21" w:name="_Toc483769759"/>
      <w:r>
        <w:lastRenderedPageBreak/>
        <w:t>Prinsipper</w:t>
      </w:r>
      <w:bookmarkEnd w:id="21"/>
    </w:p>
    <w:p w14:paraId="038C1475" w14:textId="77777777" w:rsidR="000A61B0" w:rsidRDefault="000A61B0" w:rsidP="000A61B0">
      <w:pPr>
        <w:pStyle w:val="Overskrift2"/>
      </w:pPr>
      <w:bookmarkStart w:id="22" w:name="_Toc482180263"/>
      <w:bookmarkStart w:id="23" w:name="_Toc483769760"/>
      <w:r>
        <w:t>Målgruppen</w:t>
      </w:r>
      <w:bookmarkEnd w:id="22"/>
      <w:bookmarkEnd w:id="23"/>
    </w:p>
    <w:p w14:paraId="2FF9817B" w14:textId="5C8F0AA2" w:rsidR="000A61B0" w:rsidRDefault="000A61B0" w:rsidP="000A61B0">
      <w:r>
        <w:t>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w:t>
      </w:r>
      <w:r w:rsidR="000E1D2B">
        <w:t>ærheten av campus Fjerdingen</w:t>
      </w:r>
      <w:r>
        <w:t xml:space="preserve">. Som en liten «rosin i pølsa» har vi også samlet rabatter relevant for studenter, som en ekstra tiltrekningskraft for studenter med stram økonomi eller for de som er ute etter en god deal.  </w:t>
      </w:r>
    </w:p>
    <w:p w14:paraId="11E90F46" w14:textId="77777777" w:rsidR="000A61B0" w:rsidRDefault="000A61B0" w:rsidP="000A61B0">
      <w:pPr>
        <w:pStyle w:val="Overskrift2"/>
      </w:pPr>
      <w:bookmarkStart w:id="24" w:name="_Toc482180264"/>
      <w:bookmarkStart w:id="25" w:name="_Toc483769761"/>
      <w:r>
        <w:t>Usability</w:t>
      </w:r>
      <w:bookmarkEnd w:id="24"/>
      <w:bookmarkEnd w:id="25"/>
    </w:p>
    <w:p w14:paraId="34FB9DC3" w14:textId="77777777" w:rsidR="000A61B0" w:rsidRDefault="000A61B0" w:rsidP="000A61B0">
      <w:r>
        <w:t>Når det kommer til brukskvaliteten/usability,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kategorier/headlines.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Vi har også tatt i betraktning at plasseringen av objektene på siden ligger på «forventede» steder. Headeren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3141495" w:rsidR="000A61B0" w:rsidRDefault="000A61B0" w:rsidP="000A61B0">
      <w:r>
        <w:t>Grupperingen er også noe vi har satt høyt på prioriteringslista. Det er viktig at det brukeren forventer å finne ligger samlet på ett sted, og ikke spredd rundt omkring på nettsiden. Dette har vi løst med de</w:t>
      </w:r>
      <w:r w:rsidR="000E1D2B">
        <w:t xml:space="preserve"> forskjellige kategoriene («tags») våre</w:t>
      </w:r>
      <w:r>
        <w:t>, for å virkelig få grupperingen finspisset og at brukeren finner eksakt det vedkommende ønsker.</w:t>
      </w:r>
    </w:p>
    <w:p w14:paraId="559FA475" w14:textId="2C28DC57" w:rsidR="000A61B0" w:rsidRDefault="000A61B0" w:rsidP="000A61B0"/>
    <w:p w14:paraId="3699D105" w14:textId="3467B291" w:rsidR="002A4926" w:rsidRDefault="002A4926" w:rsidP="000A61B0"/>
    <w:p w14:paraId="093A3647" w14:textId="191B6190" w:rsidR="002A4926" w:rsidRDefault="002A4926" w:rsidP="000A61B0"/>
    <w:p w14:paraId="4A7A9127" w14:textId="2821A1F0" w:rsidR="002A4926" w:rsidRDefault="002A4926" w:rsidP="000A61B0"/>
    <w:p w14:paraId="2D4E3228" w14:textId="2A1FE745" w:rsidR="002A4926" w:rsidRDefault="002A4926" w:rsidP="000A61B0"/>
    <w:p w14:paraId="24F80594" w14:textId="77777777" w:rsidR="002A4926" w:rsidRDefault="002A4926" w:rsidP="000A61B0"/>
    <w:p w14:paraId="6874FD3C" w14:textId="77777777" w:rsidR="000A61B0" w:rsidRDefault="000A61B0" w:rsidP="000A61B0">
      <w:pPr>
        <w:pStyle w:val="Overskrift2"/>
      </w:pPr>
      <w:bookmarkStart w:id="26" w:name="_Toc482180265"/>
      <w:bookmarkStart w:id="27" w:name="_Toc483769762"/>
      <w:r>
        <w:t>Designprinsipper</w:t>
      </w:r>
      <w:bookmarkEnd w:id="26"/>
      <w:r>
        <w:t xml:space="preserve"> / universell utforming / innhold &amp; tjenester</w:t>
      </w:r>
      <w:bookmarkEnd w:id="27"/>
    </w:p>
    <w:p w14:paraId="6B23D3BE" w14:textId="036FB7F0" w:rsidR="000A61B0" w:rsidRDefault="000A61B0" w:rsidP="000A61B0">
      <w:r>
        <w:lastRenderedPageBreak/>
        <w:t xml:space="preserve">Forsiden har en «ren» look. Siden inneholder en bilde-karusell med en velkomstmelding sammen med en kort beskrivelse av nettsiden. Under dette ligger de fire undersidene nettløsningen tilbyr: rabatter, på campus, i nærheten og min side. Disse blir kort beskrevet, og har en «les mer her» knapp om brukeren ønsker å se hva nettsiden har å by på. Blar man lenger ned kan man se hva som </w:t>
      </w:r>
      <w:r w:rsidR="000E1D2B">
        <w:t>kan være</w:t>
      </w:r>
      <w:r>
        <w:t xml:space="preserve"> aktuelt for b</w:t>
      </w:r>
      <w:r w:rsidR="00607BB4">
        <w:t xml:space="preserve">rukeren, på en oversiktlig måte. </w:t>
      </w:r>
      <w:r w:rsidR="000E1D2B">
        <w:t>H</w:t>
      </w:r>
      <w:r w:rsidR="00607BB4">
        <w:t>er</w:t>
      </w:r>
      <w:r w:rsidR="000E1D2B">
        <w:t xml:space="preserve"> vil brukeren</w:t>
      </w:r>
      <w:r w:rsidR="00607BB4">
        <w:t xml:space="preserve"> se et utvalg av det som er mest populært nå.</w:t>
      </w:r>
    </w:p>
    <w:p w14:paraId="587EFDE8" w14:textId="716F95B5" w:rsidR="000A61B0" w:rsidRDefault="000A61B0" w:rsidP="000A61B0">
      <w:r>
        <w:t>Rabatter-siden er satt opp uten for mye tekst som overvelder brukeren, for å gi en behagelig og ryddig look. Hver rabattboks har</w:t>
      </w:r>
      <w:r w:rsidR="004C63D0">
        <w:t xml:space="preserve"> en tittel og en kort bekrivelse av hva rabatten går ut på, samt hvilke tags som er brukt</w:t>
      </w:r>
      <w:r>
        <w:t xml:space="preserve">. </w:t>
      </w:r>
    </w:p>
    <w:p w14:paraId="1ADF9E0D" w14:textId="77777777" w:rsidR="000A61B0" w:rsidRDefault="000A61B0" w:rsidP="000A61B0"/>
    <w:p w14:paraId="0FBF1A5D" w14:textId="6644E094" w:rsidR="000A61B0" w:rsidRDefault="000A61B0" w:rsidP="000A61B0">
      <w:r>
        <w:t xml:space="preserve">«På campus»- og «I nærheten»-sidene har eksakt samme oppsett, noe som gjør siden mer brukervennlig. De er satt opp slik at man får en beskrivelse av hva man finner på eksakt denne undersiden. </w:t>
      </w:r>
      <w:r w:rsidR="00D8656B">
        <w:t xml:space="preserve">Når man går inn på disse sidene får man opp </w:t>
      </w:r>
      <w:r>
        <w:t xml:space="preserve">arrangementer/stillinger/foreninger (campus) eller arrangementer/aktiviteter/mat og drikke (i nærheten). </w:t>
      </w:r>
      <w:r w:rsidR="00D8656B">
        <w:t>De er organisert slik at det er</w:t>
      </w:r>
      <w:r>
        <w:t xml:space="preserve"> 3 bokser</w:t>
      </w:r>
      <w:r w:rsidR="00D8656B">
        <w:t xml:space="preserve"> (happenings)</w:t>
      </w:r>
      <w:r>
        <w:t xml:space="preserve"> per linje – slik at det ikke blir for tett i tett og dermed rotete. </w:t>
      </w:r>
      <w:r w:rsidR="00D8656B">
        <w:t>Hovedfunksjonen</w:t>
      </w:r>
      <w:r>
        <w:t xml:space="preserve"> er lik på disse sidene, som ved rabattsiden, og dersom man trykker på et ønsket arrangement e.l. blir man sendt til en informasjonsside. Denne siden er strippet ned til nettoen – det har bare det viktigste/mest relevante. Her snakker vi da om et bilde, en overskrift, </w:t>
      </w:r>
      <w:r w:rsidR="004C63D0">
        <w:t>en kort beskrivelse, dato/sted.</w:t>
      </w:r>
    </w:p>
    <w:p w14:paraId="316319C2" w14:textId="1CB11764" w:rsidR="000A61B0" w:rsidRDefault="004C63D0" w:rsidP="000A61B0">
      <w:r>
        <w:t>Til slutt har vi «Logg inn»/«register»</w:t>
      </w:r>
      <w:r w:rsidR="000A61B0">
        <w:t>. Ved klikk i hovedmenyen tas man til innloggingsiden, hvor man taster inn e-postadresse og passord.</w:t>
      </w:r>
      <w:r>
        <w:t xml:space="preserve"> </w:t>
      </w:r>
      <w:r w:rsidR="000A61B0">
        <w:t xml:space="preserve"> Dersom man ikke er medlem er det en link</w:t>
      </w:r>
      <w:r>
        <w:t xml:space="preserve"> i menylinjen til dette også</w:t>
      </w:r>
      <w:r w:rsidR="000A61B0">
        <w:t>. Oppsettet er ganske rett fram, det skal godt gjøres å bli forvirret på denne siden.</w:t>
      </w:r>
    </w:p>
    <w:p w14:paraId="41DFF541" w14:textId="3AD83C83" w:rsidR="000A61B0" w:rsidRDefault="000A61B0" w:rsidP="000A61B0">
      <w:r>
        <w:t>Når brukeren er logget inn, kommer man til sin personlige side. Her</w:t>
      </w:r>
      <w:r w:rsidR="004C63D0">
        <w:t xml:space="preserve"> tenker vi å utvikle videre slik man kan </w:t>
      </w:r>
      <w:r>
        <w:t xml:space="preserve"> laste opp et bilde av seg selv,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8" w:name="_Toc483769763"/>
      <w:r>
        <w:lastRenderedPageBreak/>
        <w:t>Prosess</w:t>
      </w:r>
      <w:bookmarkEnd w:id="28"/>
    </w:p>
    <w:p w14:paraId="46F0FB44" w14:textId="079E927F" w:rsidR="00E85814" w:rsidRDefault="00E85814" w:rsidP="00E85814">
      <w:pPr>
        <w:pStyle w:val="Overskrift2"/>
      </w:pPr>
      <w:bookmarkStart w:id="29" w:name="_Toc483769764"/>
      <w:r>
        <w:t>Fra start til slutt</w:t>
      </w:r>
      <w:bookmarkEnd w:id="29"/>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7376240D" w14:textId="31DDE2B4" w:rsidR="00A239AC" w:rsidRDefault="00A239AC" w:rsidP="00E85814">
      <w:r>
        <w:t>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nettsiden ”smart”. VI måtte nå implementere det som skulle gjøre siden vår unik, nemlig sorteringen og organiseringen av data. Etter mye fram og tilbake kom vi omsider fram til en fungerende versjon som dere kan se i dag.</w:t>
      </w:r>
      <w:r w:rsidR="00D2720A">
        <w:t xml:space="preserve"> Vi syntes denne løsninger fungerer bra, men samtidig ser vi at det er mye interessant vi kan bygge videre på.</w:t>
      </w:r>
    </w:p>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30" w:name="_Toc483769765"/>
      <w:r>
        <w:t>Videre utvikling</w:t>
      </w:r>
      <w:bookmarkEnd w:id="30"/>
    </w:p>
    <w:p w14:paraId="284EDC99" w14:textId="5327E5CC" w:rsidR="00D2720A" w:rsidRDefault="00D2720A" w:rsidP="00D2720A">
      <w:r>
        <w:t>I vårt prosjekt har vi kun tatt utgangspunkt i Campus Fjer</w:t>
      </w:r>
      <w:r w:rsidR="009E30F6">
        <w:t>d</w:t>
      </w:r>
      <w:r>
        <w:t xml:space="preserve">ingen, dette fordi vi syntes informasjon rundt nettopp Fjerdingen var det som </w:t>
      </w:r>
      <w:r w:rsidR="009E30F6">
        <w:t>var størst behov for. Rundt Vulk</w:t>
      </w:r>
      <w:r>
        <w:t>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7D3ABBE4"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ersoner basert på sine tags om ferdigheter, og kanskje finne medstudenter som har den kunnskapen man kanskje trenger for et prosjekt eller liknende. Man kan kanskje kalle det en kombinasjon av en CV og Facebook bare for elever på skolen.</w:t>
      </w:r>
    </w:p>
    <w:p w14:paraId="51470AAB" w14:textId="0263798D" w:rsidR="00D8656B" w:rsidRDefault="00D8656B" w:rsidP="00D2720A">
      <w:r>
        <w:t>Noe vi hadde som plan å implementere var mulighet for sortering basert på «tags», slik at en bruker kunne legge inn «tags» på «min side», og brukeren ville så fått sortert innholdet basert på disse taggs-ene. Dette ble dog litt over vår kompetanse og må bli med til en mulig versjon 2.</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6065DE67" w14:textId="303B6279" w:rsidR="00871BF5" w:rsidRDefault="00871BF5">
      <w:pPr>
        <w:spacing w:after="200" w:line="276" w:lineRule="auto"/>
      </w:pPr>
    </w:p>
    <w:p w14:paraId="3F120117" w14:textId="3DC2975D" w:rsidR="00871BF5" w:rsidRDefault="00871BF5" w:rsidP="0019734D">
      <w:pPr>
        <w:pStyle w:val="Overskrift1"/>
      </w:pPr>
      <w:bookmarkStart w:id="31" w:name="_Toc483769766"/>
      <w:r>
        <w:lastRenderedPageBreak/>
        <w:t>Bruk av Git</w:t>
      </w:r>
      <w:bookmarkEnd w:id="31"/>
    </w:p>
    <w:p w14:paraId="73CC34B9" w14:textId="2526D7C2" w:rsidR="006D23B8" w:rsidRDefault="006D23B8" w:rsidP="00D25E81"/>
    <w:p w14:paraId="421B1CA6" w14:textId="4CA0EB5D" w:rsidR="006D23B8" w:rsidRDefault="006D23B8" w:rsidP="006D23B8">
      <w:pPr>
        <w:pStyle w:val="Overskrift2"/>
      </w:pPr>
      <w:bookmarkStart w:id="32" w:name="_Toc483769767"/>
      <w:r>
        <w:t>Hvorfor brukte vi Git</w:t>
      </w:r>
      <w:bookmarkEnd w:id="32"/>
    </w:p>
    <w:p w14:paraId="75F80E73" w14:textId="386C2C65" w:rsidR="008A5B4A" w:rsidRDefault="008A5B4A" w:rsidP="001543C7">
      <w:r>
        <w:rPr>
          <w:rStyle w:val="3oh-"/>
        </w:rPr>
        <w:t>I starten av dette faget fikk vi en innføring om GIT. Dette verktøyet skulle vi bruke gjennom hele prosjektet. Git er et versjonshånderingsverktøy. Når vi gjør endringer, oppretter eller sletter filer kan vi gjennom commit's pushe dette opp på en server. Disse endringene vil så bli utført hos de andre i prosjektet når de oppdaterer fra server. Skulle man angre</w:t>
      </w:r>
      <w:r w:rsidR="008E09A1">
        <w:rPr>
          <w:rStyle w:val="3oh-"/>
        </w:rPr>
        <w:t xml:space="preserve"> på</w:t>
      </w:r>
      <w:r>
        <w:rPr>
          <w:rStyle w:val="3oh-"/>
        </w:rPr>
        <w:t xml:space="preserve"> noen endringer er det bare å reversere commit-en. Dette gjør det enkelt å hoppe tilbake en (eller flere) versjoner om nødvendig.</w:t>
      </w:r>
    </w:p>
    <w:p w14:paraId="5E833D85" w14:textId="5C5ADF50" w:rsidR="006D23B8" w:rsidRDefault="006D23B8" w:rsidP="006D23B8">
      <w:pPr>
        <w:pStyle w:val="Overskrift2"/>
      </w:pPr>
      <w:bookmarkStart w:id="33" w:name="_Toc483769768"/>
      <w:r>
        <w:t>Hvordan vi brukte Git i dette prosjektet</w:t>
      </w:r>
      <w:bookmarkEnd w:id="33"/>
    </w:p>
    <w:p w14:paraId="2CD330CB" w14:textId="77777777" w:rsidR="00D81504" w:rsidRDefault="001543C7" w:rsidP="001543C7">
      <w:r>
        <w:t xml:space="preserve">Vi brukte Git aktivt gjennom hele dette prosjektet. Alle på gruppen fikk koblet opp sin bruker til et felles ”Git repo”. </w:t>
      </w:r>
      <w:r w:rsidR="00714504">
        <w:t>I dette repo-et la vi alle filer vi skulle bruke gjennom prosjektet. Alt fra dokumentasjon, prototyper og til det endelige prosjektet.</w:t>
      </w:r>
      <w:r>
        <w:t xml:space="preserve"> </w:t>
      </w:r>
      <w:r w:rsidR="0067442E">
        <w:t>Det var viktig for oss å ha en god struktur i Git repo-et vårt. Vi hadde egne mapper for dokumentasjon, prototyper og det endelige prosjektet.</w:t>
      </w:r>
      <w:r w:rsidR="006D23B8">
        <w:t xml:space="preserve"> </w:t>
      </w:r>
      <w:r w:rsidR="00D81504">
        <w:t xml:space="preserve">I forelesningene om Git lærte vi om hvordan vi skulle takle ”Merge conflict” om dette skulle oppstå. Vi hadde fokus på dette og klarte for det meste å unngå at dette skjedde, de tilfellene det gjorde det så vi gjennom hva som var forandret og spurte vedkommende hva som var forandret. God kommunikasjon gjorde at vi hadde svært få problemer med ”Merge conflict”. </w:t>
      </w:r>
    </w:p>
    <w:p w14:paraId="4E88B922" w14:textId="77777777" w:rsidR="00D81504" w:rsidRDefault="00D81504" w:rsidP="001543C7"/>
    <w:p w14:paraId="4E12D45D" w14:textId="094AFB91" w:rsidR="001543C7" w:rsidRDefault="008A5B4A" w:rsidP="001543C7">
      <w:r>
        <w:t>Under kan du se en graf med Punch C</w:t>
      </w:r>
      <w:r w:rsidR="00D81504">
        <w:t>ards. Dette viser når vi jobbet på dagen og hvor mange commits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20">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w:t>
      </w:r>
      <w:r>
        <w:t>t en del hjemmefra også, samt m</w:t>
      </w:r>
      <w:r w:rsidR="005D5F0B">
        <w:t xml:space="preserve">øtes også til andre tidspunkt. Dette forklarer de </w:t>
      </w:r>
      <w:r>
        <w:t>andre punc</w:t>
      </w:r>
      <w:r w:rsidR="008935DA">
        <w:t>h cards-ene.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lastRenderedPageBreak/>
        <w:t>Vi har også en graf som viser hvor mange commits og linjer kode hver av oss har bidratt med. Dette gjenspeiler dog ikke hele bildet, noen av oss hadde blant annet ansvar for design og dokumentasjon som selvsagt gjorde at de fikk noe mindre commits. Og enkelte commits inneholdt og mye mer arbeid enn andre commits.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21">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6B5E1D40" w:rsidR="00871BF5" w:rsidRDefault="00871BF5" w:rsidP="0019734D">
      <w:pPr>
        <w:pStyle w:val="Overskrift1"/>
      </w:pPr>
      <w:bookmarkStart w:id="34" w:name="_Toc483769769"/>
      <w:r>
        <w:t>Tekniske valg</w:t>
      </w:r>
      <w:bookmarkEnd w:id="34"/>
    </w:p>
    <w:p w14:paraId="7028C7C7" w14:textId="532CAD7B" w:rsidR="00E362BD" w:rsidRDefault="00E362BD" w:rsidP="00E362BD">
      <w:r>
        <w:t>I dette prosjektet fikk vi en del tekniske krav som måtte oppfylles. Dette ga oss et grunnlag for hvordan vi skulle gjøre våre tekniske valg (kravene er nevnt i innledningen).</w:t>
      </w:r>
      <w:r w:rsidR="00C07E04">
        <w:t xml:space="preserve"> Vi mener vi har oppfylt dette på en tilfredsstillende måte, samt implementert noe ekstra for å gjøre løsningen enda bedre.</w:t>
      </w:r>
    </w:p>
    <w:p w14:paraId="48A033E3" w14:textId="77777777" w:rsidR="00E362BD" w:rsidRDefault="00E362BD" w:rsidP="00E362BD"/>
    <w:p w14:paraId="4AF12B3C" w14:textId="77777777" w:rsidR="00E362BD" w:rsidRDefault="00E362BD" w:rsidP="00E362BD">
      <w:pPr>
        <w:pStyle w:val="Overskrift2"/>
      </w:pPr>
      <w:bookmarkStart w:id="35" w:name="_Toc483769770"/>
      <w:r>
        <w:t>Databaser</w:t>
      </w:r>
      <w:bookmarkEnd w:id="35"/>
    </w:p>
    <w:p w14:paraId="14950BDA" w14:textId="6208C88C" w:rsidR="00E362BD" w:rsidRDefault="00E362BD" w:rsidP="00E362BD">
      <w:r>
        <w:t>MySQL tabellene er generert via Laravel sin artisan migrate-funksjon. Modellene til tabellene er opprettet med kommandoen: «php artisan make:model --migration». Deretter er modellene bygd opp basert på behov. VI har også satt opp kontrollere som tar seg av data til og fra tabeller. Vi har en funksjon der vi bruker en- til mange-forhold med fjern</w:t>
      </w:r>
      <w:r w:rsidR="00D9172B">
        <w:t>nøkkel</w:t>
      </w:r>
      <w:r>
        <w:t xml:space="preserve">, samt </w:t>
      </w:r>
      <w:r w:rsidR="00D9172B">
        <w:t>en funksjon med mange- til mange-forhold der vi bruker en «junction table».</w:t>
      </w:r>
    </w:p>
    <w:p w14:paraId="06027EF4" w14:textId="14849709" w:rsidR="00D9172B" w:rsidRDefault="00D9172B" w:rsidP="00E362BD"/>
    <w:p w14:paraId="3DA2FCA7" w14:textId="2D274E3D" w:rsidR="00D9172B" w:rsidRDefault="00D9172B" w:rsidP="00D9172B">
      <w:pPr>
        <w:pStyle w:val="Overskrift2"/>
      </w:pPr>
      <w:bookmarkStart w:id="36" w:name="_Toc483769771"/>
      <w:r>
        <w:t>JavaScript</w:t>
      </w:r>
      <w:bookmarkEnd w:id="36"/>
    </w:p>
    <w:p w14:paraId="57F14E74" w14:textId="37EEADE8" w:rsidR="00D9172B" w:rsidRDefault="00D9172B" w:rsidP="00D9172B">
      <w:r>
        <w:t>Vi har to plasser vi bruker JavaScript, den ene er på slideshowet på forsiden. Den andre under tag-valg når vi oppretter eller redigerer innlegg. Begge disse funksjonene benytter seg av jQuery.</w:t>
      </w:r>
    </w:p>
    <w:p w14:paraId="5A92630A" w14:textId="56AC0347" w:rsidR="00D9172B" w:rsidRDefault="00D9172B" w:rsidP="00D9172B"/>
    <w:p w14:paraId="2006ADA9" w14:textId="343A2A29" w:rsidR="00D9172B" w:rsidRDefault="00D9172B" w:rsidP="00D9172B">
      <w:pPr>
        <w:pStyle w:val="Overskrift2"/>
      </w:pPr>
      <w:bookmarkStart w:id="37" w:name="_Toc483769772"/>
      <w:r>
        <w:t>PHP</w:t>
      </w:r>
      <w:bookmarkEnd w:id="37"/>
    </w:p>
    <w:p w14:paraId="36703BB7" w14:textId="62E31C71" w:rsidR="00D9172B" w:rsidRDefault="00C07E04" w:rsidP="00D9172B">
      <w:r>
        <w:t>I dette prosjektet lærte vi om PHP, dette har vi selvsagt tatt bruk av i vår løsning. Vi begynte å utvikle løsningen i ren PHP, men ettersom backend-utvikleren bruke et par dager på å lære seg Laravel, valgte han å gå over til å utvikle backend-løsning med dette rammeverket. Løsningen benytter seg av MVC-strukturen, som er standard for Laravel. Alle sider benytter seg av visningen «layouts.app» ved å extende denne.</w:t>
      </w:r>
    </w:p>
    <w:p w14:paraId="3DC6FE42" w14:textId="3A5F8E5E" w:rsidR="00E90820" w:rsidRDefault="00E90820" w:rsidP="00D9172B"/>
    <w:p w14:paraId="7EE585AF" w14:textId="4FCAAB46" w:rsidR="00E90820" w:rsidRDefault="00E90820" w:rsidP="00E90820">
      <w:pPr>
        <w:pStyle w:val="Overskrift2"/>
      </w:pPr>
      <w:bookmarkStart w:id="38" w:name="_Toc483769773"/>
      <w:r>
        <w:t>HTML</w:t>
      </w:r>
      <w:bookmarkEnd w:id="38"/>
    </w:p>
    <w:p w14:paraId="2D196FE7" w14:textId="7CE82061" w:rsidR="00E90820" w:rsidRDefault="00E90820" w:rsidP="00E90820">
      <w:r>
        <w:t xml:space="preserve">HTML er kodet i «Blade-templates» som gjør det enkelt å inkludere PHP samt andre «Blade-templates» der dette trengs. </w:t>
      </w:r>
      <w:r w:rsidR="00B86DBE">
        <w:t>Vi benytter oss også av «HTML-helper» funksjonene i Laravel blant annet til å generere «forms».</w:t>
      </w:r>
    </w:p>
    <w:p w14:paraId="702F295D" w14:textId="3CBD0AFB" w:rsidR="00B86DBE" w:rsidRDefault="00B86DBE" w:rsidP="00E90820"/>
    <w:p w14:paraId="3B5B0ADD" w14:textId="5EE2FAA4" w:rsidR="00B86DBE" w:rsidRDefault="00B86DBE" w:rsidP="00B86DBE">
      <w:pPr>
        <w:pStyle w:val="Overskrift2"/>
      </w:pPr>
      <w:bookmarkStart w:id="39" w:name="_Toc483769774"/>
      <w:r>
        <w:t>CSS</w:t>
      </w:r>
      <w:bookmarkEnd w:id="39"/>
    </w:p>
    <w:p w14:paraId="44B649AF" w14:textId="4D088B7E" w:rsidR="00B86DBE" w:rsidRPr="00B86DBE" w:rsidRDefault="00B86DBE" w:rsidP="00B86DBE">
      <w:r>
        <w:t xml:space="preserve">Som grunnlag benytter vi Bootstrap 3 sine CSS-klasser, men vi overstyrer disse der det trengs. Vi koder vår egen CSS som SCSS og har lagt inn en «file watcher» i PHPStorm for å konvertere SCSS-en til CSS. </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40" w:name="_Toc483769775"/>
      <w:r>
        <w:lastRenderedPageBreak/>
        <w:t>Referanser</w:t>
      </w:r>
      <w:bookmarkEnd w:id="40"/>
    </w:p>
    <w:p w14:paraId="536AB126" w14:textId="4EBD461F" w:rsidR="0067267D" w:rsidRDefault="0067267D" w:rsidP="0067267D"/>
    <w:p w14:paraId="335A65F1" w14:textId="77777777" w:rsidR="0067267D" w:rsidRDefault="0067267D" w:rsidP="00F23FD9">
      <w:pPr>
        <w:pStyle w:val="Overskrift2"/>
      </w:pPr>
      <w:bookmarkStart w:id="41" w:name="_Toc483769776"/>
      <w:r>
        <w:t>Internettsider brukt til inspirasjon for design:</w:t>
      </w:r>
      <w:bookmarkEnd w:id="41"/>
    </w:p>
    <w:p w14:paraId="2E059B21" w14:textId="77777777" w:rsidR="0067267D" w:rsidRPr="0067267D" w:rsidRDefault="0067267D" w:rsidP="0067267D">
      <w:pPr>
        <w:rPr>
          <w:lang w:val="en-US"/>
        </w:rPr>
      </w:pPr>
      <w:r w:rsidRPr="0067267D">
        <w:rPr>
          <w:lang w:val="en-US"/>
        </w:rPr>
        <w:t>BASICA Free Website Template (2017) &lt;</w:t>
      </w:r>
      <w:hyperlink r:id="rId22" w:history="1">
        <w:r w:rsidRPr="0067267D">
          <w:rPr>
            <w:rStyle w:val="Hyperkobling"/>
            <w:lang w:val="en-US"/>
          </w:rPr>
          <w:t>http://www.free-css.com/free-css-templates/page210/basica</w:t>
        </w:r>
      </w:hyperlink>
      <w:r w:rsidRPr="0067267D">
        <w:rPr>
          <w:lang w:val="en-US"/>
        </w:rPr>
        <w:t>&gt; [Lesedato 20.04.17]</w:t>
      </w:r>
    </w:p>
    <w:p w14:paraId="281D0CE4" w14:textId="77777777" w:rsidR="0067267D" w:rsidRPr="0067267D" w:rsidRDefault="0067267D" w:rsidP="0067267D">
      <w:pPr>
        <w:rPr>
          <w:lang w:val="en-US"/>
        </w:rPr>
      </w:pPr>
      <w:r w:rsidRPr="0067267D">
        <w:rPr>
          <w:lang w:val="en-US"/>
        </w:rPr>
        <w:t>Rhino Free Website Template (2013) &lt;</w:t>
      </w:r>
      <w:hyperlink r:id="rId23" w:history="1">
        <w:r w:rsidRPr="0067267D">
          <w:rPr>
            <w:rStyle w:val="Hyperkobling"/>
            <w:lang w:val="en-US"/>
          </w:rPr>
          <w:t>http://www.free-css.com/free-css-templates/page162/rhino</w:t>
        </w:r>
      </w:hyperlink>
      <w:r w:rsidRPr="0067267D">
        <w:rPr>
          <w:lang w:val="en-US"/>
        </w:rPr>
        <w:t>&gt;  [Lesedato 20.04.17]</w:t>
      </w:r>
    </w:p>
    <w:p w14:paraId="7D8460BD" w14:textId="77777777" w:rsidR="0067267D" w:rsidRPr="0067267D" w:rsidRDefault="0067267D" w:rsidP="0067267D">
      <w:pPr>
        <w:rPr>
          <w:lang w:val="en-US"/>
        </w:rPr>
      </w:pPr>
      <w:r w:rsidRPr="0067267D">
        <w:rPr>
          <w:lang w:val="en-US"/>
        </w:rPr>
        <w:t>OnePage Free Website Template (2017) &lt;</w:t>
      </w:r>
      <w:hyperlink r:id="rId24" w:history="1">
        <w:r w:rsidRPr="0067267D">
          <w:rPr>
            <w:rStyle w:val="Hyperkobling"/>
            <w:lang w:val="en-US"/>
          </w:rPr>
          <w:t>http://www.free-css.com/free-css-templates/page208/onepage</w:t>
        </w:r>
      </w:hyperlink>
      <w:r w:rsidRPr="0067267D">
        <w:rPr>
          <w:lang w:val="en-US"/>
        </w:rPr>
        <w:t>&gt;  [Lesedato 20.04.17]</w:t>
      </w:r>
    </w:p>
    <w:p w14:paraId="5A8031AA" w14:textId="77777777" w:rsidR="0067267D" w:rsidRPr="0067267D" w:rsidRDefault="0067267D" w:rsidP="0067267D">
      <w:pPr>
        <w:rPr>
          <w:lang w:val="en-US"/>
        </w:rPr>
      </w:pPr>
    </w:p>
    <w:p w14:paraId="02FE1C1B" w14:textId="77777777" w:rsidR="0067267D" w:rsidRDefault="0067267D" w:rsidP="00F23FD9">
      <w:pPr>
        <w:pStyle w:val="Overskrift2"/>
      </w:pPr>
      <w:bookmarkStart w:id="42" w:name="_Toc483769777"/>
      <w:r>
        <w:t>Internettsider brukt for å se hva «markedet» har å by på:</w:t>
      </w:r>
      <w:bookmarkEnd w:id="42"/>
    </w:p>
    <w:p w14:paraId="6988E703" w14:textId="77777777" w:rsidR="0067267D" w:rsidRDefault="0067267D" w:rsidP="0067267D">
      <w:r>
        <w:t>StudentTorget.no (2017) &lt;</w:t>
      </w:r>
      <w:hyperlink r:id="rId25" w:history="1">
        <w:r>
          <w:rPr>
            <w:rStyle w:val="Hyperkobling"/>
          </w:rPr>
          <w:t>http://studenttorget.no/studentrabatter/</w:t>
        </w:r>
      </w:hyperlink>
      <w:r>
        <w:t>&gt;  [Lesedato 10.04.17]</w:t>
      </w:r>
    </w:p>
    <w:p w14:paraId="44134891" w14:textId="77777777" w:rsidR="0067267D" w:rsidRDefault="0067267D" w:rsidP="0067267D">
      <w:r>
        <w:t xml:space="preserve">Jansson, Kim (2008): </w:t>
      </w:r>
      <w:r>
        <w:rPr>
          <w:i/>
        </w:rPr>
        <w:t>Her får du gode studentrabatter &lt;</w:t>
      </w:r>
      <w:hyperlink r:id="rId26" w:history="1">
        <w:r>
          <w:rPr>
            <w:rStyle w:val="Hyperkobling"/>
          </w:rPr>
          <w:t>http://www.dinside.no/okonomi/her-far-du-gode-studentrabatter/62029347</w:t>
        </w:r>
      </w:hyperlink>
      <w:r>
        <w:t>&gt; [Lesedato 10.04.17]</w:t>
      </w:r>
    </w:p>
    <w:p w14:paraId="4E37E455" w14:textId="065C2380" w:rsidR="0067267D" w:rsidRDefault="0067267D" w:rsidP="0067267D"/>
    <w:p w14:paraId="677F7CCB" w14:textId="30F8E882" w:rsidR="00F23FD9" w:rsidRDefault="00F23FD9" w:rsidP="00F23FD9">
      <w:pPr>
        <w:pStyle w:val="Overskrift2"/>
      </w:pPr>
      <w:bookmarkStart w:id="43" w:name="_Toc483769778"/>
      <w:r>
        <w:t>Bilder hentet fra ColourBox:</w:t>
      </w:r>
      <w:bookmarkEnd w:id="43"/>
    </w:p>
    <w:p w14:paraId="20E3666B" w14:textId="77777777" w:rsidR="00F23FD9" w:rsidRDefault="00F23FD9" w:rsidP="00F23FD9">
      <w:r>
        <w:t>Orkester:</w:t>
      </w:r>
    </w:p>
    <w:p w14:paraId="08EC5741" w14:textId="7D2B4200" w:rsidR="00F23FD9" w:rsidRDefault="000E1D2B" w:rsidP="00F23FD9">
      <w:hyperlink r:id="rId27" w:history="1">
        <w:r w:rsidR="00F23FD9" w:rsidRPr="00D445F0">
          <w:rPr>
            <w:rStyle w:val="Hyperkobling"/>
          </w:rPr>
          <w:t>https://www.colourbox.com/image/orchestra-hole-image-9256522</w:t>
        </w:r>
      </w:hyperlink>
    </w:p>
    <w:p w14:paraId="6DDC1BE5" w14:textId="77777777" w:rsidR="00F23FD9" w:rsidRDefault="00F23FD9" w:rsidP="00F23FD9">
      <w:r>
        <w:t>Skog:</w:t>
      </w:r>
    </w:p>
    <w:p w14:paraId="68B94CEF" w14:textId="4CDF6C39" w:rsidR="00F23FD9" w:rsidRDefault="000E1D2B" w:rsidP="00F23FD9">
      <w:hyperlink r:id="rId28" w:history="1">
        <w:r w:rsidR="00F23FD9" w:rsidRPr="00D445F0">
          <w:rPr>
            <w:rStyle w:val="Hyperkobling"/>
          </w:rPr>
          <w:t>https://www.colourbox.com/image/forrest-image-4891646</w:t>
        </w:r>
      </w:hyperlink>
    </w:p>
    <w:p w14:paraId="27C96AB5" w14:textId="77777777" w:rsidR="00F23FD9" w:rsidRPr="004D2EA8" w:rsidRDefault="00F23FD9" w:rsidP="00F23FD9">
      <w:pPr>
        <w:rPr>
          <w:lang w:val="en-US"/>
        </w:rPr>
      </w:pPr>
      <w:r w:rsidRPr="004D2EA8">
        <w:rPr>
          <w:lang w:val="en-US"/>
        </w:rPr>
        <w:t>F logo:</w:t>
      </w:r>
    </w:p>
    <w:p w14:paraId="692B7FC2" w14:textId="3F20461D" w:rsidR="00F23FD9" w:rsidRDefault="000E1D2B" w:rsidP="00F23FD9">
      <w:pPr>
        <w:rPr>
          <w:lang w:val="en-US"/>
        </w:rPr>
      </w:pPr>
      <w:hyperlink r:id="rId29" w:history="1">
        <w:r w:rsidR="00F23FD9" w:rsidRPr="004D2EA8">
          <w:rPr>
            <w:rStyle w:val="Hyperkobling"/>
            <w:lang w:val="en-US"/>
          </w:rPr>
          <w:t>https://www.colourbox.com/vector/logo-vector-7501719</w:t>
        </w:r>
      </w:hyperlink>
    </w:p>
    <w:p w14:paraId="44D11E9A" w14:textId="77777777" w:rsidR="00F23FD9" w:rsidRDefault="00F23FD9" w:rsidP="00F23FD9">
      <w:pPr>
        <w:rPr>
          <w:lang w:val="en-US"/>
        </w:rPr>
      </w:pPr>
      <w:r>
        <w:rPr>
          <w:lang w:val="en-US"/>
        </w:rPr>
        <w:t>S logo:</w:t>
      </w:r>
    </w:p>
    <w:p w14:paraId="18D3C22B" w14:textId="5298D892" w:rsidR="00F23FD9" w:rsidRDefault="000E1D2B" w:rsidP="00F23FD9">
      <w:pPr>
        <w:rPr>
          <w:lang w:val="en-US"/>
        </w:rPr>
      </w:pPr>
      <w:hyperlink r:id="rId30" w:history="1">
        <w:r w:rsidR="00F23FD9" w:rsidRPr="00D445F0">
          <w:rPr>
            <w:rStyle w:val="Hyperkobling"/>
            <w:lang w:val="en-US"/>
          </w:rPr>
          <w:t>https://www.colourbox.com/image/logo-image-1730148</w:t>
        </w:r>
      </w:hyperlink>
    </w:p>
    <w:p w14:paraId="0ECCB98D" w14:textId="77777777" w:rsidR="00F23FD9" w:rsidRDefault="00F23FD9" w:rsidP="00F23FD9">
      <w:pPr>
        <w:rPr>
          <w:lang w:val="en-US"/>
        </w:rPr>
      </w:pPr>
      <w:r>
        <w:rPr>
          <w:lang w:val="en-US"/>
        </w:rPr>
        <w:t>A logo:</w:t>
      </w:r>
    </w:p>
    <w:p w14:paraId="45B1EFE8" w14:textId="0A0471B8" w:rsidR="00F23FD9" w:rsidRDefault="000E1D2B" w:rsidP="00F23FD9">
      <w:pPr>
        <w:rPr>
          <w:lang w:val="en-US"/>
        </w:rPr>
      </w:pPr>
      <w:hyperlink r:id="rId31" w:history="1">
        <w:r w:rsidR="00F23FD9" w:rsidRPr="00D445F0">
          <w:rPr>
            <w:rStyle w:val="Hyperkobling"/>
            <w:lang w:val="en-US"/>
          </w:rPr>
          <w:t>https://www.colourbox.com/vector/logo-vector-7401544</w:t>
        </w:r>
      </w:hyperlink>
    </w:p>
    <w:p w14:paraId="564D76AA" w14:textId="77777777" w:rsidR="00F23FD9" w:rsidRDefault="00F23FD9" w:rsidP="00F23FD9">
      <w:pPr>
        <w:rPr>
          <w:lang w:val="en-US"/>
        </w:rPr>
      </w:pPr>
      <w:r>
        <w:rPr>
          <w:lang w:val="en-US"/>
        </w:rPr>
        <w:t>Akerselva:</w:t>
      </w:r>
    </w:p>
    <w:p w14:paraId="26A1DD20" w14:textId="1D14D961" w:rsidR="00F23FD9" w:rsidRDefault="000E1D2B" w:rsidP="00F23FD9">
      <w:pPr>
        <w:rPr>
          <w:lang w:val="en-US"/>
        </w:rPr>
      </w:pPr>
      <w:hyperlink r:id="rId32" w:history="1">
        <w:r w:rsidR="00F23FD9" w:rsidRPr="00D445F0">
          <w:rPr>
            <w:rStyle w:val="Hyperkobling"/>
            <w:lang w:val="en-US"/>
          </w:rPr>
          <w:t>https://www.colourbox.com/image/akerselva-in-oslo-norway-image-4563878</w:t>
        </w:r>
      </w:hyperlink>
    </w:p>
    <w:p w14:paraId="2AACD849" w14:textId="77777777" w:rsidR="00F23FD9" w:rsidRPr="00F543A9" w:rsidRDefault="00F23FD9" w:rsidP="00F23FD9">
      <w:r w:rsidRPr="00F543A9">
        <w:t>Emma og Edvard</w:t>
      </w:r>
    </w:p>
    <w:p w14:paraId="400833AC" w14:textId="5587A53E" w:rsidR="00F23FD9" w:rsidRDefault="000E1D2B" w:rsidP="00F23FD9">
      <w:hyperlink r:id="rId33" w:history="1">
        <w:r w:rsidR="00F23FD9" w:rsidRPr="00D445F0">
          <w:rPr>
            <w:rStyle w:val="Hyperkobling"/>
          </w:rPr>
          <w:t>https://www.colourbox.com/image/exhibition-gallery-image-18015531</w:t>
        </w:r>
      </w:hyperlink>
    </w:p>
    <w:p w14:paraId="15B31FE9" w14:textId="77777777" w:rsidR="00F23FD9" w:rsidRDefault="00F23FD9" w:rsidP="00F23FD9">
      <w:r>
        <w:t>Botanisk Hage:</w:t>
      </w:r>
    </w:p>
    <w:p w14:paraId="7438C0DD" w14:textId="11BFF655" w:rsidR="00F23FD9" w:rsidRDefault="000E1D2B" w:rsidP="00F23FD9">
      <w:hyperlink r:id="rId34" w:history="1">
        <w:r w:rsidR="00F23FD9" w:rsidRPr="00D445F0">
          <w:rPr>
            <w:rStyle w:val="Hyperkobling"/>
          </w:rPr>
          <w:t>https://www.colourbox.com/image/zoologisk-museum-oslo-image-23093123</w:t>
        </w:r>
      </w:hyperlink>
    </w:p>
    <w:p w14:paraId="404BD426" w14:textId="77777777" w:rsidR="00F23FD9" w:rsidRDefault="00F23FD9" w:rsidP="00F23FD9">
      <w:r>
        <w:lastRenderedPageBreak/>
        <w:t>Middag under 100-lappen:</w:t>
      </w:r>
    </w:p>
    <w:p w14:paraId="52F950FA" w14:textId="1C24EF95" w:rsidR="00F23FD9" w:rsidRDefault="000E1D2B" w:rsidP="00F23FD9">
      <w:hyperlink r:id="rId35" w:history="1">
        <w:r w:rsidR="00F23FD9" w:rsidRPr="00D445F0">
          <w:rPr>
            <w:rStyle w:val="Hyperkobling"/>
          </w:rPr>
          <w:t>https://www.colourbox.com/image/dinner-image-25632649</w:t>
        </w:r>
      </w:hyperlink>
    </w:p>
    <w:p w14:paraId="41A469F3" w14:textId="77777777" w:rsidR="00F23FD9" w:rsidRDefault="00F23FD9" w:rsidP="00F23FD9">
      <w:r>
        <w:t>Ukesmeny:</w:t>
      </w:r>
    </w:p>
    <w:p w14:paraId="3A29000B" w14:textId="7B02E58D" w:rsidR="00F23FD9" w:rsidRDefault="000E1D2B" w:rsidP="00F23FD9">
      <w:hyperlink r:id="rId36" w:history="1">
        <w:r w:rsidR="00F23FD9" w:rsidRPr="00123D38">
          <w:rPr>
            <w:rStyle w:val="Hyperkobling"/>
          </w:rPr>
          <w:t>https://www.colourbox.com/image/food-ingredients-image-3893428</w:t>
        </w:r>
      </w:hyperlink>
    </w:p>
    <w:p w14:paraId="51F3896D" w14:textId="77777777" w:rsidR="00F23FD9" w:rsidRPr="00F854F3" w:rsidRDefault="00F23FD9" w:rsidP="00F23FD9">
      <w:pPr>
        <w:rPr>
          <w:lang w:val="en-US"/>
        </w:rPr>
      </w:pPr>
      <w:r w:rsidRPr="00F854F3">
        <w:rPr>
          <w:lang w:val="en-US"/>
        </w:rPr>
        <w:t>Restaurant anbefaling:</w:t>
      </w:r>
    </w:p>
    <w:p w14:paraId="2543DBE7" w14:textId="50988A14" w:rsidR="00F23FD9" w:rsidRPr="00F854F3" w:rsidRDefault="000E1D2B" w:rsidP="00F23FD9">
      <w:pPr>
        <w:rPr>
          <w:lang w:val="en-US"/>
        </w:rPr>
      </w:pPr>
      <w:hyperlink r:id="rId37" w:history="1">
        <w:r w:rsidR="00F23FD9" w:rsidRPr="00F854F3">
          <w:rPr>
            <w:rStyle w:val="Hyperkobling"/>
            <w:lang w:val="en-US"/>
          </w:rPr>
          <w:t>https://www.colourbox.com/image/nyhavn-restaurant-street-image-25570802</w:t>
        </w:r>
      </w:hyperlink>
    </w:p>
    <w:p w14:paraId="375804BC" w14:textId="77777777" w:rsidR="00F23FD9" w:rsidRPr="00F854F3" w:rsidRDefault="00F23FD9" w:rsidP="00F23FD9">
      <w:pPr>
        <w:rPr>
          <w:lang w:val="en-US"/>
        </w:rPr>
      </w:pPr>
      <w:r w:rsidRPr="00F854F3">
        <w:rPr>
          <w:lang w:val="en-US"/>
        </w:rPr>
        <w:t>Kulturkirken Jacob (ish):</w:t>
      </w:r>
    </w:p>
    <w:p w14:paraId="7A3FEA25" w14:textId="09395171" w:rsidR="00F23FD9" w:rsidRPr="00F854F3" w:rsidRDefault="000E1D2B" w:rsidP="00F23FD9">
      <w:pPr>
        <w:rPr>
          <w:lang w:val="en-US"/>
        </w:rPr>
      </w:pPr>
      <w:hyperlink r:id="rId38" w:history="1">
        <w:r w:rsidR="00F23FD9" w:rsidRPr="00F854F3">
          <w:rPr>
            <w:rStyle w:val="Hyperkobling"/>
            <w:lang w:val="en-US"/>
          </w:rPr>
          <w:t>https://www.colourbox.com/image/church-image-9798672</w:t>
        </w:r>
      </w:hyperlink>
    </w:p>
    <w:p w14:paraId="010677EB" w14:textId="77777777" w:rsidR="00F23FD9" w:rsidRDefault="00F23FD9" w:rsidP="00F23FD9">
      <w:r>
        <w:t>Skole symbol:</w:t>
      </w:r>
    </w:p>
    <w:p w14:paraId="75E68000" w14:textId="281D7963" w:rsidR="00F23FD9" w:rsidRDefault="000E1D2B" w:rsidP="00F23FD9">
      <w:hyperlink r:id="rId39" w:history="1">
        <w:r w:rsidR="00F23FD9" w:rsidRPr="00F5450D">
          <w:rPr>
            <w:rStyle w:val="Hyperkobling"/>
          </w:rPr>
          <w:t>https://www.colourbox.com/vector/map-pointer-school-building-icon-vector-14280107</w:t>
        </w:r>
      </w:hyperlink>
    </w:p>
    <w:p w14:paraId="26C98274" w14:textId="77777777" w:rsidR="00F23FD9" w:rsidRDefault="00F23FD9" w:rsidP="00F23FD9">
      <w:r>
        <w:t>Geotag symbol</w:t>
      </w:r>
    </w:p>
    <w:p w14:paraId="24BFE24B" w14:textId="6F17CDEA" w:rsidR="00F23FD9" w:rsidRDefault="000E1D2B" w:rsidP="00F23FD9">
      <w:hyperlink r:id="rId40" w:history="1">
        <w:r w:rsidR="00F23FD9" w:rsidRPr="00F5450D">
          <w:rPr>
            <w:rStyle w:val="Hyperkobling"/>
          </w:rPr>
          <w:t>https://www.colourbox.com/vector/isolated-map-marker-with-a-hash-tag-vector-17082283</w:t>
        </w:r>
      </w:hyperlink>
    </w:p>
    <w:p w14:paraId="70592C96" w14:textId="77777777" w:rsidR="00F23FD9" w:rsidRDefault="00F23FD9" w:rsidP="00F23FD9">
      <w:r>
        <w:t>Rabatt symbol</w:t>
      </w:r>
    </w:p>
    <w:p w14:paraId="1A0283DC" w14:textId="52918BCD" w:rsidR="00F23FD9" w:rsidRDefault="000E1D2B" w:rsidP="00F23FD9">
      <w:hyperlink r:id="rId41" w:history="1">
        <w:r w:rsidR="00F23FD9" w:rsidRPr="00F5450D">
          <w:rPr>
            <w:rStyle w:val="Hyperkobling"/>
          </w:rPr>
          <w:t>https://www.colourbox.com/vector/discount-coupons-icon-vector-15508255</w:t>
        </w:r>
      </w:hyperlink>
    </w:p>
    <w:p w14:paraId="6D89549A" w14:textId="77777777" w:rsidR="00F23FD9" w:rsidRDefault="00F23FD9" w:rsidP="00F23FD9">
      <w:r>
        <w:t>Person symbol</w:t>
      </w:r>
    </w:p>
    <w:p w14:paraId="618F8077" w14:textId="3A6BBC6D" w:rsidR="00F23FD9" w:rsidRDefault="000E1D2B" w:rsidP="00F23FD9">
      <w:hyperlink r:id="rId42" w:history="1">
        <w:r w:rsidR="00F23FD9" w:rsidRPr="00F5450D">
          <w:rPr>
            <w:rStyle w:val="Hyperkobling"/>
          </w:rPr>
          <w:t>https://www.colourbox.com/vector/person-icon-symbol-illustration-design-vector-17071556</w:t>
        </w:r>
      </w:hyperlink>
    </w:p>
    <w:p w14:paraId="594038BC" w14:textId="77777777" w:rsidR="00F23FD9" w:rsidRDefault="00F23FD9" w:rsidP="00F23FD9">
      <w:r>
        <w:t>Rabatt datamaskin bilde</w:t>
      </w:r>
    </w:p>
    <w:p w14:paraId="55E327E7" w14:textId="7BE1E8B8" w:rsidR="00F23FD9" w:rsidRDefault="000E1D2B" w:rsidP="00F23FD9">
      <w:hyperlink r:id="rId43" w:history="1">
        <w:r w:rsidR="00F23FD9" w:rsidRPr="00F5450D">
          <w:rPr>
            <w:rStyle w:val="Hyperkobling"/>
          </w:rPr>
          <w:t>https://www.colourbox.com/vector/computer-vector-5823281</w:t>
        </w:r>
      </w:hyperlink>
    </w:p>
    <w:p w14:paraId="067EA11D" w14:textId="77777777" w:rsidR="00F23FD9" w:rsidRDefault="00F23FD9" w:rsidP="00F23FD9">
      <w:r>
        <w:t>Studentgruppe:</w:t>
      </w:r>
    </w:p>
    <w:p w14:paraId="2C1C779A" w14:textId="54271FE7" w:rsidR="00F23FD9" w:rsidRDefault="000E1D2B" w:rsidP="00F23FD9">
      <w:hyperlink r:id="rId44" w:history="1">
        <w:r w:rsidR="00F23FD9" w:rsidRPr="00907AE9">
          <w:rPr>
            <w:rStyle w:val="Hyperkobling"/>
          </w:rPr>
          <w:t>https://www.colourbox.com/image/busy-university-library-with-students-and-tutor-image-23677751</w:t>
        </w:r>
      </w:hyperlink>
    </w:p>
    <w:p w14:paraId="5B2514ED" w14:textId="77777777" w:rsidR="00F23FD9" w:rsidRPr="004E4444" w:rsidRDefault="00F23FD9" w:rsidP="00F23FD9">
      <w:pPr>
        <w:rPr>
          <w:lang w:val="en-US"/>
        </w:rPr>
      </w:pPr>
      <w:r w:rsidRPr="004E4444">
        <w:rPr>
          <w:lang w:val="en-US"/>
        </w:rPr>
        <w:t>Westerdals logo</w:t>
      </w:r>
    </w:p>
    <w:p w14:paraId="49656B04" w14:textId="74F52706" w:rsidR="00F23FD9" w:rsidRDefault="000E1D2B" w:rsidP="00F23FD9">
      <w:pPr>
        <w:rPr>
          <w:lang w:val="en-US"/>
        </w:rPr>
      </w:pPr>
      <w:hyperlink r:id="rId45" w:history="1">
        <w:r w:rsidR="00F23FD9" w:rsidRPr="00907AE9">
          <w:rPr>
            <w:rStyle w:val="Hyperkobling"/>
            <w:lang w:val="en-US"/>
          </w:rPr>
          <w:t>http://westerdals.modulez.no/public/article/196-hovedlogo</w:t>
        </w:r>
      </w:hyperlink>
    </w:p>
    <w:p w14:paraId="587910E1" w14:textId="786803C4" w:rsidR="00F23FD9" w:rsidRPr="00E362BD" w:rsidRDefault="00F23FD9" w:rsidP="00F23FD9">
      <w:pPr>
        <w:rPr>
          <w:lang w:val="en-US"/>
        </w:rPr>
      </w:pPr>
      <w:r w:rsidRPr="00E362BD">
        <w:rPr>
          <w:lang w:val="en-US"/>
        </w:rPr>
        <w:t>Hotel:</w:t>
      </w:r>
    </w:p>
    <w:p w14:paraId="37896B05" w14:textId="77777777" w:rsidR="00F23FD9" w:rsidRPr="00E362BD" w:rsidRDefault="000E1D2B" w:rsidP="00F23FD9">
      <w:pPr>
        <w:rPr>
          <w:lang w:val="en-US"/>
        </w:rPr>
      </w:pPr>
      <w:hyperlink r:id="rId46" w:history="1">
        <w:r w:rsidR="00F23FD9" w:rsidRPr="00E362BD">
          <w:rPr>
            <w:rStyle w:val="Hyperkobling"/>
            <w:lang w:val="en-US"/>
          </w:rPr>
          <w:t>https://www.colourbox.com/image/luxury-condominium-hotel-area-in-costa-rica-with-pool-in-sunset-image-5259733</w:t>
        </w:r>
      </w:hyperlink>
    </w:p>
    <w:p w14:paraId="2DDB6C25" w14:textId="77777777" w:rsidR="00F23FD9" w:rsidRPr="00E362BD" w:rsidRDefault="00F23FD9" w:rsidP="00F23FD9">
      <w:pPr>
        <w:rPr>
          <w:lang w:val="en-US"/>
        </w:rPr>
      </w:pPr>
      <w:r w:rsidRPr="00E362BD">
        <w:rPr>
          <w:lang w:val="en-US"/>
        </w:rPr>
        <w:t>Burger:</w:t>
      </w:r>
    </w:p>
    <w:p w14:paraId="55D08C4D" w14:textId="77777777" w:rsidR="00F23FD9" w:rsidRPr="00E362BD" w:rsidRDefault="000E1D2B" w:rsidP="00F23FD9">
      <w:pPr>
        <w:rPr>
          <w:lang w:val="en-US"/>
        </w:rPr>
      </w:pPr>
      <w:hyperlink r:id="rId47" w:history="1">
        <w:r w:rsidR="00F23FD9" w:rsidRPr="00E362BD">
          <w:rPr>
            <w:rStyle w:val="Hyperkobling"/>
            <w:lang w:val="en-US"/>
          </w:rPr>
          <w:t>https://www.colourbox.com/image/burger-image-14846147</w:t>
        </w:r>
      </w:hyperlink>
    </w:p>
    <w:p w14:paraId="3CA33D0A" w14:textId="77777777" w:rsidR="00F23FD9" w:rsidRPr="00E362BD" w:rsidRDefault="00F23FD9" w:rsidP="00F23FD9">
      <w:pPr>
        <w:rPr>
          <w:lang w:val="en-US"/>
        </w:rPr>
      </w:pPr>
      <w:r w:rsidRPr="00E362BD">
        <w:rPr>
          <w:lang w:val="en-US"/>
        </w:rPr>
        <w:t>taco:</w:t>
      </w:r>
    </w:p>
    <w:p w14:paraId="5D698505" w14:textId="77777777" w:rsidR="00F23FD9" w:rsidRPr="00E362BD" w:rsidRDefault="000E1D2B" w:rsidP="00F23FD9">
      <w:pPr>
        <w:rPr>
          <w:lang w:val="en-US"/>
        </w:rPr>
      </w:pPr>
      <w:hyperlink r:id="rId48" w:history="1">
        <w:r w:rsidR="00F23FD9" w:rsidRPr="00E362BD">
          <w:rPr>
            <w:rStyle w:val="Hyperkobling"/>
            <w:lang w:val="en-US"/>
          </w:rPr>
          <w:t>https://www.colourbox.com/image/plate-with-taco-image-6899643</w:t>
        </w:r>
      </w:hyperlink>
    </w:p>
    <w:p w14:paraId="3420E93C" w14:textId="77777777" w:rsidR="00F23FD9" w:rsidRPr="00E362BD" w:rsidRDefault="00F23FD9" w:rsidP="00F23FD9">
      <w:pPr>
        <w:rPr>
          <w:lang w:val="en-US"/>
        </w:rPr>
      </w:pPr>
      <w:r w:rsidRPr="00E362BD">
        <w:rPr>
          <w:lang w:val="en-US"/>
        </w:rPr>
        <w:t>Frisør:</w:t>
      </w:r>
    </w:p>
    <w:p w14:paraId="6DA06328" w14:textId="77777777" w:rsidR="00F23FD9" w:rsidRPr="00E362BD" w:rsidRDefault="000E1D2B" w:rsidP="00F23FD9">
      <w:pPr>
        <w:rPr>
          <w:lang w:val="en-US"/>
        </w:rPr>
      </w:pPr>
      <w:hyperlink r:id="rId49" w:history="1">
        <w:r w:rsidR="00F23FD9" w:rsidRPr="00E362BD">
          <w:rPr>
            <w:rStyle w:val="Hyperkobling"/>
            <w:lang w:val="en-US"/>
          </w:rPr>
          <w:t>https://www.colourbox.com/image/hair-dresser-at-work-image-23571238</w:t>
        </w:r>
      </w:hyperlink>
    </w:p>
    <w:p w14:paraId="3D08F6DC" w14:textId="77777777" w:rsidR="00F23FD9" w:rsidRPr="00E362BD" w:rsidRDefault="00F23FD9" w:rsidP="00F23FD9">
      <w:pPr>
        <w:rPr>
          <w:lang w:val="en-US"/>
        </w:rPr>
      </w:pPr>
      <w:r w:rsidRPr="00E362BD">
        <w:rPr>
          <w:lang w:val="en-US"/>
        </w:rPr>
        <w:lastRenderedPageBreak/>
        <w:t>Ryggsekk:</w:t>
      </w:r>
    </w:p>
    <w:p w14:paraId="1BF31D2E" w14:textId="77777777" w:rsidR="00F23FD9" w:rsidRPr="00E362BD" w:rsidRDefault="000E1D2B" w:rsidP="00F23FD9">
      <w:pPr>
        <w:rPr>
          <w:lang w:val="en-US"/>
        </w:rPr>
      </w:pPr>
      <w:hyperlink r:id="rId50" w:history="1">
        <w:r w:rsidR="00F23FD9" w:rsidRPr="00E362BD">
          <w:rPr>
            <w:rStyle w:val="Hyperkobling"/>
            <w:lang w:val="en-US"/>
          </w:rPr>
          <w:t>https://www.colourbox.com/image/aa019177-image-3231763</w:t>
        </w:r>
      </w:hyperlink>
    </w:p>
    <w:p w14:paraId="58B33D95" w14:textId="77777777" w:rsidR="00F23FD9" w:rsidRPr="00E362BD" w:rsidRDefault="00F23FD9" w:rsidP="00F23FD9">
      <w:pPr>
        <w:rPr>
          <w:lang w:val="en-US"/>
        </w:rPr>
      </w:pPr>
      <w:r w:rsidRPr="00E362BD">
        <w:rPr>
          <w:lang w:val="en-US"/>
        </w:rPr>
        <w:t>Treningssenter:</w:t>
      </w:r>
    </w:p>
    <w:p w14:paraId="6F4E6F18" w14:textId="77777777" w:rsidR="00F23FD9" w:rsidRPr="00E362BD" w:rsidRDefault="000E1D2B" w:rsidP="00F23FD9">
      <w:pPr>
        <w:rPr>
          <w:lang w:val="en-US"/>
        </w:rPr>
      </w:pPr>
      <w:hyperlink r:id="rId51" w:history="1">
        <w:r w:rsidR="00F23FD9" w:rsidRPr="00E362BD">
          <w:rPr>
            <w:rStyle w:val="Hyperkobling"/>
            <w:lang w:val="en-US"/>
          </w:rPr>
          <w:t>https://www.colourbox.com/image/workout-image-22037815</w:t>
        </w:r>
      </w:hyperlink>
    </w:p>
    <w:p w14:paraId="2F08D020" w14:textId="77777777" w:rsidR="00F23FD9" w:rsidRPr="00E362BD" w:rsidRDefault="00F23FD9" w:rsidP="00F23FD9">
      <w:pPr>
        <w:rPr>
          <w:lang w:val="en-US"/>
        </w:rPr>
      </w:pPr>
      <w:r w:rsidRPr="00E362BD">
        <w:rPr>
          <w:lang w:val="en-US"/>
        </w:rPr>
        <w:t>Spillkontroll:</w:t>
      </w:r>
    </w:p>
    <w:p w14:paraId="00251E64" w14:textId="77777777" w:rsidR="00F23FD9" w:rsidRPr="00E362BD" w:rsidRDefault="000E1D2B" w:rsidP="00F23FD9">
      <w:pPr>
        <w:rPr>
          <w:lang w:val="en-US"/>
        </w:rPr>
      </w:pPr>
      <w:hyperlink r:id="rId52" w:history="1">
        <w:r w:rsidR="00F23FD9" w:rsidRPr="00E362BD">
          <w:rPr>
            <w:rStyle w:val="Hyperkobling"/>
            <w:lang w:val="en-US"/>
          </w:rPr>
          <w:t>https://www.colourbox.com/image/video-games-image-14483830</w:t>
        </w:r>
      </w:hyperlink>
    </w:p>
    <w:p w14:paraId="2B0B8FBC" w14:textId="77777777" w:rsidR="00F23FD9" w:rsidRPr="00E362BD" w:rsidRDefault="00F23FD9" w:rsidP="00F23FD9">
      <w:pPr>
        <w:rPr>
          <w:lang w:val="en-US"/>
        </w:rPr>
      </w:pPr>
      <w:r w:rsidRPr="00E362BD">
        <w:rPr>
          <w:lang w:val="en-US"/>
        </w:rPr>
        <w:t>Øl</w:t>
      </w:r>
    </w:p>
    <w:p w14:paraId="7595FBFB" w14:textId="77777777" w:rsidR="00F23FD9" w:rsidRPr="00E362BD" w:rsidRDefault="000E1D2B" w:rsidP="00F23FD9">
      <w:pPr>
        <w:rPr>
          <w:lang w:val="en-US"/>
        </w:rPr>
      </w:pPr>
      <w:hyperlink r:id="rId53" w:history="1">
        <w:r w:rsidR="00F23FD9" w:rsidRPr="00E362BD">
          <w:rPr>
            <w:rStyle w:val="Hyperkobling"/>
            <w:lang w:val="en-US"/>
          </w:rPr>
          <w:t>https://www.colourbox.com/image/beer-image-7111252</w:t>
        </w:r>
      </w:hyperlink>
    </w:p>
    <w:p w14:paraId="15F0CEDD" w14:textId="77777777" w:rsidR="00F23FD9" w:rsidRPr="00E362BD" w:rsidRDefault="00F23FD9" w:rsidP="00F23FD9">
      <w:pPr>
        <w:rPr>
          <w:lang w:val="en-US"/>
        </w:rPr>
      </w:pPr>
      <w:r w:rsidRPr="00E362BD">
        <w:rPr>
          <w:lang w:val="en-US"/>
        </w:rPr>
        <w:t>Pensumbøker:</w:t>
      </w:r>
    </w:p>
    <w:p w14:paraId="4CC2C3C6" w14:textId="6B96A8C6" w:rsidR="00F23FD9" w:rsidRPr="00E362BD" w:rsidRDefault="000E1D2B" w:rsidP="00F23FD9">
      <w:pPr>
        <w:rPr>
          <w:lang w:val="en-US"/>
        </w:rPr>
      </w:pPr>
      <w:hyperlink r:id="rId54" w:history="1">
        <w:r w:rsidR="00F23FD9" w:rsidRPr="00E362BD">
          <w:rPr>
            <w:rStyle w:val="Hyperkobling"/>
            <w:lang w:val="en-US"/>
          </w:rPr>
          <w:t>https://www.colourbox.com/image/books-image-9103764</w:t>
        </w:r>
      </w:hyperlink>
    </w:p>
    <w:p w14:paraId="66DD6070" w14:textId="77777777" w:rsidR="00F23FD9" w:rsidRPr="00E362BD" w:rsidRDefault="00F23FD9" w:rsidP="00F23FD9">
      <w:pPr>
        <w:rPr>
          <w:lang w:val="en-US"/>
        </w:rPr>
      </w:pPr>
      <w:r w:rsidRPr="00E362BD">
        <w:rPr>
          <w:lang w:val="en-US"/>
        </w:rPr>
        <w:t>Sjakkbilde:</w:t>
      </w:r>
    </w:p>
    <w:p w14:paraId="55C99CE6" w14:textId="77777777" w:rsidR="00F23FD9" w:rsidRPr="00E362BD" w:rsidRDefault="000E1D2B" w:rsidP="00F23FD9">
      <w:pPr>
        <w:rPr>
          <w:lang w:val="en-US"/>
        </w:rPr>
      </w:pPr>
      <w:hyperlink r:id="rId55" w:history="1">
        <w:r w:rsidR="00F23FD9" w:rsidRPr="00E362BD">
          <w:rPr>
            <w:rStyle w:val="Hyperkobling"/>
            <w:lang w:val="en-US"/>
          </w:rPr>
          <w:t>https://www.colourbox.com/image/chess-board-with-chess-image-11474665</w:t>
        </w:r>
      </w:hyperlink>
    </w:p>
    <w:p w14:paraId="32951931" w14:textId="77777777" w:rsidR="00F23FD9" w:rsidRPr="00E362BD" w:rsidRDefault="00F23FD9" w:rsidP="00F23FD9">
      <w:pPr>
        <w:rPr>
          <w:lang w:val="en-US"/>
        </w:rPr>
      </w:pPr>
      <w:r w:rsidRPr="00E362BD">
        <w:rPr>
          <w:lang w:val="en-US"/>
        </w:rPr>
        <w:t>Bokklubb:</w:t>
      </w:r>
    </w:p>
    <w:p w14:paraId="1CF44D63" w14:textId="77777777" w:rsidR="00F23FD9" w:rsidRPr="00E362BD" w:rsidRDefault="000E1D2B" w:rsidP="00F23FD9">
      <w:pPr>
        <w:rPr>
          <w:lang w:val="en-US"/>
        </w:rPr>
      </w:pPr>
      <w:hyperlink r:id="rId56" w:history="1">
        <w:r w:rsidR="00F23FD9" w:rsidRPr="00E362BD">
          <w:rPr>
            <w:rStyle w:val="Hyperkobling"/>
            <w:lang w:val="en-US"/>
          </w:rPr>
          <w:t>https://www.colourbox.com/image/group-of-friends-taking-part-in-book-club-at-home-image-18062405</w:t>
        </w:r>
      </w:hyperlink>
    </w:p>
    <w:p w14:paraId="6349879C" w14:textId="77777777" w:rsidR="00F23FD9" w:rsidRPr="00E362BD" w:rsidRDefault="00F23FD9" w:rsidP="00F23FD9">
      <w:pPr>
        <w:rPr>
          <w:lang w:val="en-US"/>
        </w:rPr>
      </w:pPr>
      <w:r w:rsidRPr="00E362BD">
        <w:rPr>
          <w:lang w:val="en-US"/>
        </w:rPr>
        <w:t>Foredrag:</w:t>
      </w:r>
    </w:p>
    <w:p w14:paraId="16E451CD" w14:textId="77777777" w:rsidR="00F23FD9" w:rsidRPr="00E362BD" w:rsidRDefault="000E1D2B" w:rsidP="00F23FD9">
      <w:pPr>
        <w:rPr>
          <w:lang w:val="en-US"/>
        </w:rPr>
      </w:pPr>
      <w:hyperlink r:id="rId57" w:history="1">
        <w:r w:rsidR="00F23FD9" w:rsidRPr="00E362BD">
          <w:rPr>
            <w:rStyle w:val="Hyperkobling"/>
            <w:lang w:val="en-US"/>
          </w:rPr>
          <w:t>https://www.colourbox.com/image/business-conference-image-16922936</w:t>
        </w:r>
      </w:hyperlink>
    </w:p>
    <w:p w14:paraId="5022EF0D" w14:textId="77777777" w:rsidR="00F23FD9" w:rsidRPr="00E362BD" w:rsidRDefault="00F23FD9" w:rsidP="00F23FD9">
      <w:pPr>
        <w:rPr>
          <w:lang w:val="en-US"/>
        </w:rPr>
      </w:pPr>
      <w:r w:rsidRPr="00E362BD">
        <w:rPr>
          <w:lang w:val="en-US"/>
        </w:rPr>
        <w:t>Party</w:t>
      </w:r>
    </w:p>
    <w:p w14:paraId="6739ADCC" w14:textId="77777777" w:rsidR="00F23FD9" w:rsidRPr="00E362BD" w:rsidRDefault="000E1D2B" w:rsidP="00F23FD9">
      <w:pPr>
        <w:rPr>
          <w:lang w:val="en-US"/>
        </w:rPr>
      </w:pPr>
      <w:hyperlink r:id="rId58" w:history="1">
        <w:r w:rsidR="00F23FD9" w:rsidRPr="00E362BD">
          <w:rPr>
            <w:rStyle w:val="Hyperkobling"/>
            <w:lang w:val="en-US"/>
          </w:rPr>
          <w:t>https://www.colourbox.com/image/party-image-7322649</w:t>
        </w:r>
      </w:hyperlink>
    </w:p>
    <w:p w14:paraId="2ACD506A" w14:textId="77777777" w:rsidR="00F23FD9" w:rsidRDefault="00F23FD9" w:rsidP="00F23FD9">
      <w:r>
        <w:t>I Nærheten (Akerselva)</w:t>
      </w:r>
    </w:p>
    <w:p w14:paraId="2192BC2A" w14:textId="77777777" w:rsidR="00F23FD9" w:rsidRDefault="000E1D2B" w:rsidP="00F23FD9">
      <w:hyperlink r:id="rId59" w:history="1">
        <w:r w:rsidR="00F23FD9" w:rsidRPr="003B7365">
          <w:rPr>
            <w:rStyle w:val="Hyperkobling"/>
          </w:rPr>
          <w:t>https://www.colourbox.com/image/hjula-og-graa-ved-akers-elva-in-oslo-norway-image-4535758</w:t>
        </w:r>
      </w:hyperlink>
    </w:p>
    <w:p w14:paraId="15495FF1" w14:textId="77777777" w:rsidR="00F23FD9" w:rsidRDefault="00F23FD9" w:rsidP="00F23FD9"/>
    <w:p w14:paraId="3AF25B5F" w14:textId="77777777" w:rsidR="00F23FD9" w:rsidRPr="00D75F57" w:rsidRDefault="00F23FD9" w:rsidP="00F23FD9"/>
    <w:p w14:paraId="17CA98E7" w14:textId="77777777" w:rsidR="00F23FD9" w:rsidRPr="00871BF5" w:rsidRDefault="00F23FD9" w:rsidP="0067267D"/>
    <w:sectPr w:rsidR="00F23FD9" w:rsidRPr="00871BF5">
      <w:headerReference w:type="even" r:id="rId60"/>
      <w:headerReference w:type="default" r:id="rId61"/>
      <w:footerReference w:type="even" r:id="rId62"/>
      <w:footerReference w:type="default" r:id="rId63"/>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5E89EC" w14:textId="77777777" w:rsidR="000E1D2B" w:rsidRDefault="000E1D2B">
      <w:pPr>
        <w:spacing w:after="0" w:line="240" w:lineRule="auto"/>
      </w:pPr>
      <w:r>
        <w:separator/>
      </w:r>
    </w:p>
  </w:endnote>
  <w:endnote w:type="continuationSeparator" w:id="0">
    <w:p w14:paraId="7734CDCB" w14:textId="77777777" w:rsidR="000E1D2B" w:rsidRDefault="000E1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0E1D2B" w:rsidRDefault="000E1D2B"/>
  <w:p w14:paraId="315B9E05" w14:textId="07D5C9B4" w:rsidR="000E1D2B" w:rsidRDefault="000E1D2B">
    <w:pPr>
      <w:pStyle w:val="Bunntekstpartallsside"/>
    </w:pPr>
    <w:r>
      <w:t xml:space="preserve">Side </w:t>
    </w:r>
    <w:r>
      <w:fldChar w:fldCharType="begin"/>
    </w:r>
    <w:r>
      <w:instrText>PAGE   \* MERGEFORMAT</w:instrText>
    </w:r>
    <w:r>
      <w:fldChar w:fldCharType="separate"/>
    </w:r>
    <w:r w:rsidR="00817337" w:rsidRPr="00817337">
      <w:rPr>
        <w:noProof/>
        <w:sz w:val="24"/>
        <w:szCs w:val="24"/>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0E1D2B" w:rsidRDefault="000E1D2B"/>
  <w:p w14:paraId="0598F62D" w14:textId="42A74DD7" w:rsidR="000E1D2B" w:rsidRDefault="000E1D2B">
    <w:pPr>
      <w:pStyle w:val="Bunntekstoddetallsside"/>
    </w:pPr>
    <w:r>
      <w:t xml:space="preserve">Side </w:t>
    </w:r>
    <w:r>
      <w:fldChar w:fldCharType="begin"/>
    </w:r>
    <w:r>
      <w:instrText>PAGE   \* MERGEFORMAT</w:instrText>
    </w:r>
    <w:r>
      <w:fldChar w:fldCharType="separate"/>
    </w:r>
    <w:r w:rsidR="00817337" w:rsidRPr="00817337">
      <w:rPr>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63C4B" w14:textId="77777777" w:rsidR="000E1D2B" w:rsidRDefault="000E1D2B">
      <w:pPr>
        <w:spacing w:after="0" w:line="240" w:lineRule="auto"/>
      </w:pPr>
      <w:r>
        <w:separator/>
      </w:r>
    </w:p>
  </w:footnote>
  <w:footnote w:type="continuationSeparator" w:id="0">
    <w:p w14:paraId="36FDC865" w14:textId="77777777" w:rsidR="000E1D2B" w:rsidRDefault="000E1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0E1D2B" w:rsidRDefault="000E1D2B">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Content>
        <w:r>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0E1D2B" w:rsidRDefault="000E1D2B">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Content>
        <w:r>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09"/>
  <w:hyphenationZone w:val="420"/>
  <w:evenAndOddHeaders/>
  <w:drawingGridHorizontalSpacing w:val="115"/>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0E1D2B"/>
    <w:rsid w:val="00132A30"/>
    <w:rsid w:val="00153D45"/>
    <w:rsid w:val="001543C7"/>
    <w:rsid w:val="00166DE9"/>
    <w:rsid w:val="001727BB"/>
    <w:rsid w:val="0019734D"/>
    <w:rsid w:val="00294945"/>
    <w:rsid w:val="002A4926"/>
    <w:rsid w:val="002C5692"/>
    <w:rsid w:val="003217E3"/>
    <w:rsid w:val="00340995"/>
    <w:rsid w:val="003776B1"/>
    <w:rsid w:val="003934D7"/>
    <w:rsid w:val="003E50BB"/>
    <w:rsid w:val="00470C20"/>
    <w:rsid w:val="0047486A"/>
    <w:rsid w:val="004973B0"/>
    <w:rsid w:val="004C21E2"/>
    <w:rsid w:val="004C63D0"/>
    <w:rsid w:val="00564930"/>
    <w:rsid w:val="00591F5C"/>
    <w:rsid w:val="005B6F32"/>
    <w:rsid w:val="005D5F0B"/>
    <w:rsid w:val="005E67A8"/>
    <w:rsid w:val="00607BB4"/>
    <w:rsid w:val="0063264B"/>
    <w:rsid w:val="00632D24"/>
    <w:rsid w:val="0067267D"/>
    <w:rsid w:val="0067442E"/>
    <w:rsid w:val="0069785C"/>
    <w:rsid w:val="006D23B8"/>
    <w:rsid w:val="006F3F07"/>
    <w:rsid w:val="00714504"/>
    <w:rsid w:val="00790A5F"/>
    <w:rsid w:val="007A24A1"/>
    <w:rsid w:val="007E7822"/>
    <w:rsid w:val="00817337"/>
    <w:rsid w:val="0086520B"/>
    <w:rsid w:val="00871BF5"/>
    <w:rsid w:val="00884D37"/>
    <w:rsid w:val="008919D6"/>
    <w:rsid w:val="008935DA"/>
    <w:rsid w:val="008A5B4A"/>
    <w:rsid w:val="008B2A8E"/>
    <w:rsid w:val="008D2612"/>
    <w:rsid w:val="008E09A1"/>
    <w:rsid w:val="0091174E"/>
    <w:rsid w:val="00932AB5"/>
    <w:rsid w:val="00936AE0"/>
    <w:rsid w:val="0098668A"/>
    <w:rsid w:val="009B5850"/>
    <w:rsid w:val="009C7147"/>
    <w:rsid w:val="009E30F6"/>
    <w:rsid w:val="00A11116"/>
    <w:rsid w:val="00A239AC"/>
    <w:rsid w:val="00AE1B4B"/>
    <w:rsid w:val="00AF4D50"/>
    <w:rsid w:val="00B00F77"/>
    <w:rsid w:val="00B35F49"/>
    <w:rsid w:val="00B86DBE"/>
    <w:rsid w:val="00B9249E"/>
    <w:rsid w:val="00B963DC"/>
    <w:rsid w:val="00B97907"/>
    <w:rsid w:val="00BD0C40"/>
    <w:rsid w:val="00C07E04"/>
    <w:rsid w:val="00C62FF9"/>
    <w:rsid w:val="00C73850"/>
    <w:rsid w:val="00C90A21"/>
    <w:rsid w:val="00CA1BE8"/>
    <w:rsid w:val="00D245AD"/>
    <w:rsid w:val="00D25E81"/>
    <w:rsid w:val="00D2720A"/>
    <w:rsid w:val="00D7485E"/>
    <w:rsid w:val="00D81504"/>
    <w:rsid w:val="00D8656B"/>
    <w:rsid w:val="00D90EC0"/>
    <w:rsid w:val="00D9172B"/>
    <w:rsid w:val="00DC346C"/>
    <w:rsid w:val="00DE6820"/>
    <w:rsid w:val="00E10986"/>
    <w:rsid w:val="00E32896"/>
    <w:rsid w:val="00E362BD"/>
    <w:rsid w:val="00E66842"/>
    <w:rsid w:val="00E85814"/>
    <w:rsid w:val="00E90820"/>
    <w:rsid w:val="00ED51AC"/>
    <w:rsid w:val="00F23FD9"/>
    <w:rsid w:val="00F530ED"/>
    <w:rsid w:val="00F576B9"/>
    <w:rsid w:val="00F70393"/>
    <w:rsid w:val="00F91687"/>
    <w:rsid w:val="00F92A91"/>
    <w:rsid w:val="00FC3252"/>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customStyle="1" w:styleId="3oh-">
    <w:name w:val="_3oh-"/>
    <w:basedOn w:val="Standardskriftforavsnitt"/>
    <w:rsid w:val="008A5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inside.no/okonomi/her-far-du-gode-studentrabatter/62029347" TargetMode="External"/><Relationship Id="rId21" Type="http://schemas.openxmlformats.org/officeDocument/2006/relationships/image" Target="media/image9.PNG"/><Relationship Id="rId34" Type="http://schemas.openxmlformats.org/officeDocument/2006/relationships/hyperlink" Target="https://www.colourbox.com/image/zoologisk-museum-oslo-image-23093123" TargetMode="External"/><Relationship Id="rId42" Type="http://schemas.openxmlformats.org/officeDocument/2006/relationships/hyperlink" Target="https://www.colourbox.com/vector/person-icon-symbol-illustration-design-vector-17071556" TargetMode="External"/><Relationship Id="rId47" Type="http://schemas.openxmlformats.org/officeDocument/2006/relationships/hyperlink" Target="https://www.colourbox.com/image/burger-image-14846147" TargetMode="External"/><Relationship Id="rId50" Type="http://schemas.openxmlformats.org/officeDocument/2006/relationships/hyperlink" Target="https://www.colourbox.com/image/aa019177-image-3231763" TargetMode="External"/><Relationship Id="rId55" Type="http://schemas.openxmlformats.org/officeDocument/2006/relationships/hyperlink" Target="https://www.colourbox.com/image/chess-board-with-chess-image-11474665"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ek.westerdals.no/~synend16/MuseExportV3/" TargetMode="External"/><Relationship Id="rId29" Type="http://schemas.openxmlformats.org/officeDocument/2006/relationships/hyperlink" Target="https://www.colourbox.com/vector/logo-vector-7501719" TargetMode="External"/><Relationship Id="rId11" Type="http://schemas.openxmlformats.org/officeDocument/2006/relationships/image" Target="media/image1.png"/><Relationship Id="rId24" Type="http://schemas.openxmlformats.org/officeDocument/2006/relationships/hyperlink" Target="http://www.free-css.com/free-css-templates/page208/onepage" TargetMode="External"/><Relationship Id="rId32" Type="http://schemas.openxmlformats.org/officeDocument/2006/relationships/hyperlink" Target="https://www.colourbox.com/image/akerselva-in-oslo-norway-image-4563878" TargetMode="External"/><Relationship Id="rId37" Type="http://schemas.openxmlformats.org/officeDocument/2006/relationships/hyperlink" Target="https://www.colourbox.com/image/nyhavn-restaurant-street-image-25570802" TargetMode="External"/><Relationship Id="rId40" Type="http://schemas.openxmlformats.org/officeDocument/2006/relationships/hyperlink" Target="https://www.colourbox.com/vector/isolated-map-marker-with-a-hash-tag-vector-17082283" TargetMode="External"/><Relationship Id="rId45" Type="http://schemas.openxmlformats.org/officeDocument/2006/relationships/hyperlink" Target="http://westerdals.modulez.no/public/article/196-hovedlogo" TargetMode="External"/><Relationship Id="rId53" Type="http://schemas.openxmlformats.org/officeDocument/2006/relationships/hyperlink" Target="https://www.colourbox.com/image/beer-image-7111252" TargetMode="External"/><Relationship Id="rId58" Type="http://schemas.openxmlformats.org/officeDocument/2006/relationships/hyperlink" Target="https://www.colourbox.com/image/party-image-7322649"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www.free-css.com/free-css-templates/page210/basica" TargetMode="External"/><Relationship Id="rId27" Type="http://schemas.openxmlformats.org/officeDocument/2006/relationships/hyperlink" Target="https://www.colourbox.com/image/orchestra-hole-image-9256522" TargetMode="External"/><Relationship Id="rId30" Type="http://schemas.openxmlformats.org/officeDocument/2006/relationships/hyperlink" Target="https://www.colourbox.com/image/logo-image-1730148" TargetMode="External"/><Relationship Id="rId35" Type="http://schemas.openxmlformats.org/officeDocument/2006/relationships/hyperlink" Target="https://www.colourbox.com/image/dinner-image-25632649" TargetMode="External"/><Relationship Id="rId43" Type="http://schemas.openxmlformats.org/officeDocument/2006/relationships/hyperlink" Target="https://www.colourbox.com/vector/computer-vector-5823281" TargetMode="External"/><Relationship Id="rId48" Type="http://schemas.openxmlformats.org/officeDocument/2006/relationships/hyperlink" Target="https://www.colourbox.com/image/plate-with-taco-image-6899643" TargetMode="External"/><Relationship Id="rId56" Type="http://schemas.openxmlformats.org/officeDocument/2006/relationships/hyperlink" Target="https://www.colourbox.com/image/group-of-friends-taking-part-in-book-club-at-home-image-18062405"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colourbox.com/image/workout-image-22037815" TargetMode="External"/><Relationship Id="rId3" Type="http://schemas.openxmlformats.org/officeDocument/2006/relationships/customXml" Target="../customXml/item3.xml"/><Relationship Id="rId12" Type="http://schemas.openxmlformats.org/officeDocument/2006/relationships/hyperlink" Target="http://tek.westerdals.no/~morkai16/" TargetMode="External"/><Relationship Id="rId17" Type="http://schemas.openxmlformats.org/officeDocument/2006/relationships/image" Target="media/image5.png"/><Relationship Id="rId25" Type="http://schemas.openxmlformats.org/officeDocument/2006/relationships/hyperlink" Target="http://studenttorget.no/studentrabatter/" TargetMode="External"/><Relationship Id="rId33" Type="http://schemas.openxmlformats.org/officeDocument/2006/relationships/hyperlink" Target="https://www.colourbox.com/image/exhibition-gallery-image-18015531" TargetMode="External"/><Relationship Id="rId38" Type="http://schemas.openxmlformats.org/officeDocument/2006/relationships/hyperlink" Target="https://www.colourbox.com/image/church-image-9798672" TargetMode="External"/><Relationship Id="rId46" Type="http://schemas.openxmlformats.org/officeDocument/2006/relationships/hyperlink" Target="https://www.colourbox.com/image/luxury-condominium-hotel-area-in-costa-rica-with-pool-in-sunset-image-5259733" TargetMode="External"/><Relationship Id="rId59" Type="http://schemas.openxmlformats.org/officeDocument/2006/relationships/hyperlink" Target="https://www.colourbox.com/image/hjula-og-graa-ved-akers-elva-in-oslo-norway-image-4535758" TargetMode="External"/><Relationship Id="rId20" Type="http://schemas.openxmlformats.org/officeDocument/2006/relationships/image" Target="media/image8.PNG"/><Relationship Id="rId41" Type="http://schemas.openxmlformats.org/officeDocument/2006/relationships/hyperlink" Target="https://www.colourbox.com/vector/discount-coupons-icon-vector-15508255" TargetMode="External"/><Relationship Id="rId54" Type="http://schemas.openxmlformats.org/officeDocument/2006/relationships/hyperlink" Target="https://www.colourbox.com/image/books-image-9103764"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www.free-css.com/free-css-templates/page162/rhino" TargetMode="External"/><Relationship Id="rId28" Type="http://schemas.openxmlformats.org/officeDocument/2006/relationships/hyperlink" Target="https://www.colourbox.com/image/forrest-image-4891646" TargetMode="External"/><Relationship Id="rId36" Type="http://schemas.openxmlformats.org/officeDocument/2006/relationships/hyperlink" Target="https://www.colourbox.com/image/food-ingredients-image-3893428" TargetMode="External"/><Relationship Id="rId49" Type="http://schemas.openxmlformats.org/officeDocument/2006/relationships/hyperlink" Target="https://www.colourbox.com/image/hair-dresser-at-work-image-23571238" TargetMode="External"/><Relationship Id="rId57" Type="http://schemas.openxmlformats.org/officeDocument/2006/relationships/hyperlink" Target="https://www.colourbox.com/image/business-conference-image-16922936" TargetMode="External"/><Relationship Id="rId10" Type="http://schemas.openxmlformats.org/officeDocument/2006/relationships/endnotes" Target="endnotes.xml"/><Relationship Id="rId31" Type="http://schemas.openxmlformats.org/officeDocument/2006/relationships/hyperlink" Target="https://www.colourbox.com/vector/logo-vector-7401544" TargetMode="External"/><Relationship Id="rId44" Type="http://schemas.openxmlformats.org/officeDocument/2006/relationships/hyperlink" Target="https://www.colourbox.com/image/busy-university-library-with-students-and-tutor-image-23677751" TargetMode="External"/><Relationship Id="rId52" Type="http://schemas.openxmlformats.org/officeDocument/2006/relationships/hyperlink" Target="https://www.colourbox.com/image/video-games-image-14483830" TargetMode="External"/><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www.colourbox.com/vector/map-pointer-school-building-icon-vector-1428010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074C70"/>
    <w:rsid w:val="00586261"/>
    <w:rsid w:val="008F7271"/>
    <w:rsid w:val="00C770A6"/>
    <w:rsid w:val="00C90F9D"/>
    <w:rsid w:val="00D66AE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9FA9C4CC-968E-4F0B-A7E8-39836EE86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54</TotalTime>
  <Pages>19</Pages>
  <Words>5206</Words>
  <Characters>27598</Characters>
  <Application>Microsoft Office Word</Application>
  <DocSecurity>0</DocSecurity>
  <Lines>229</Lines>
  <Paragraphs>65</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32739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10</cp:revision>
  <cp:lastPrinted>2017-05-25T10:33:00Z</cp:lastPrinted>
  <dcterms:created xsi:type="dcterms:W3CDTF">2017-05-26T10:13:00Z</dcterms:created>
  <dcterms:modified xsi:type="dcterms:W3CDTF">2017-05-28T19:20:00Z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